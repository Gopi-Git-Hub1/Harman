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XSpec="right" w:tblpY="800"/>
        <w:tblOverlap w:val="never"/>
        <w:tblW w:w="0" w:type="auto"/>
        <w:tblBorders>
          <w:top w:val="single" w:sz="36" w:space="0" w:color="auto"/>
        </w:tblBorders>
        <w:tblLook w:val="01E0" w:firstRow="1" w:lastRow="1" w:firstColumn="1" w:lastColumn="1" w:noHBand="0" w:noVBand="0"/>
      </w:tblPr>
      <w:tblGrid>
        <w:gridCol w:w="6836"/>
      </w:tblGrid>
      <w:tr w:rsidR="00365F62" w:rsidRPr="00AE62C4" w14:paraId="044A51EB" w14:textId="77777777" w:rsidTr="00BE1D3A">
        <w:tc>
          <w:tcPr>
            <w:tcW w:w="6836" w:type="dxa"/>
          </w:tcPr>
          <w:p w14:paraId="64C21270" w14:textId="77777777" w:rsidR="00365F62" w:rsidRPr="00AE62C4" w:rsidRDefault="00365F62" w:rsidP="00CC1C8A">
            <w:pPr>
              <w:pStyle w:val="Heading3"/>
              <w:ind w:left="1004"/>
            </w:pPr>
          </w:p>
        </w:tc>
      </w:tr>
      <w:tr w:rsidR="00365F62" w:rsidRPr="00AE62C4" w14:paraId="60B0C70A" w14:textId="77777777" w:rsidTr="00BE1D3A">
        <w:tc>
          <w:tcPr>
            <w:tcW w:w="6836" w:type="dxa"/>
          </w:tcPr>
          <w:p w14:paraId="3235682F" w14:textId="04A360DE" w:rsidR="00DE137A" w:rsidRPr="00AE62C4" w:rsidRDefault="00E03738" w:rsidP="00BE1D3A">
            <w:pPr>
              <w:rPr>
                <w:rFonts w:cs="Arial"/>
                <w:b/>
                <w:smallCaps/>
                <w:spacing w:val="12"/>
                <w:sz w:val="48"/>
                <w:szCs w:val="48"/>
              </w:rPr>
            </w:pPr>
            <w:r>
              <w:rPr>
                <w:rFonts w:cs="Arial"/>
                <w:b/>
                <w:smallCaps/>
                <w:spacing w:val="12"/>
                <w:sz w:val="48"/>
                <w:szCs w:val="48"/>
              </w:rPr>
              <w:t xml:space="preserve">External VPN Windows AnyConnect </w:t>
            </w:r>
            <w:r w:rsidR="00B568AF">
              <w:rPr>
                <w:rFonts w:cs="Arial"/>
                <w:b/>
                <w:smallCaps/>
                <w:spacing w:val="12"/>
                <w:sz w:val="48"/>
                <w:szCs w:val="48"/>
              </w:rPr>
              <w:t>client</w:t>
            </w:r>
            <w:r>
              <w:rPr>
                <w:rFonts w:cs="Arial"/>
                <w:b/>
                <w:smallCaps/>
                <w:spacing w:val="12"/>
                <w:sz w:val="48"/>
                <w:szCs w:val="48"/>
              </w:rPr>
              <w:t xml:space="preserve"> guide</w:t>
            </w:r>
          </w:p>
          <w:p w14:paraId="45EA9550" w14:textId="77777777" w:rsidR="00A8375E" w:rsidRPr="00AE62C4" w:rsidRDefault="00A8375E" w:rsidP="00BE1D3A">
            <w:pPr>
              <w:rPr>
                <w:rFonts w:cs="Arial"/>
                <w:b/>
                <w:smallCaps/>
                <w:spacing w:val="12"/>
                <w:sz w:val="48"/>
                <w:szCs w:val="48"/>
              </w:rPr>
            </w:pPr>
          </w:p>
          <w:p w14:paraId="536EE76B" w14:textId="77777777" w:rsidR="00A8375E" w:rsidRPr="00AE62C4" w:rsidRDefault="00A8375E" w:rsidP="00BE1D3A">
            <w:pPr>
              <w:rPr>
                <w:rFonts w:cs="Arial"/>
                <w:b/>
                <w:smallCaps/>
                <w:spacing w:val="12"/>
                <w:sz w:val="48"/>
                <w:szCs w:val="48"/>
              </w:rPr>
            </w:pPr>
          </w:p>
        </w:tc>
      </w:tr>
      <w:tr w:rsidR="00365F62" w:rsidRPr="00AE62C4" w14:paraId="7AD49E80" w14:textId="77777777" w:rsidTr="00BE1D3A">
        <w:tc>
          <w:tcPr>
            <w:tcW w:w="6836" w:type="dxa"/>
          </w:tcPr>
          <w:p w14:paraId="78D0BC4C" w14:textId="77777777" w:rsidR="00365F62" w:rsidRPr="00AE62C4" w:rsidRDefault="00365F62" w:rsidP="00A8375E">
            <w:pPr>
              <w:rPr>
                <w:rFonts w:cs="Arial"/>
                <w:b/>
                <w:smallCaps/>
                <w:spacing w:val="12"/>
                <w:sz w:val="48"/>
                <w:szCs w:val="48"/>
              </w:rPr>
            </w:pPr>
          </w:p>
        </w:tc>
      </w:tr>
      <w:tr w:rsidR="00DE137A" w:rsidRPr="00AE62C4" w14:paraId="4FD89B2A" w14:textId="77777777" w:rsidTr="00BE1D3A">
        <w:tc>
          <w:tcPr>
            <w:tcW w:w="6836" w:type="dxa"/>
          </w:tcPr>
          <w:p w14:paraId="49D18E1C" w14:textId="77777777" w:rsidR="00DE137A" w:rsidRPr="00400631" w:rsidRDefault="00DE137A" w:rsidP="005D6896">
            <w:pPr>
              <w:pStyle w:val="NormalNewsGothicMT"/>
              <w:framePr w:hSpace="0" w:wrap="auto" w:vAnchor="margin" w:hAnchor="text" w:xAlign="left" w:yAlign="inline"/>
              <w:suppressOverlap w:val="0"/>
              <w:rPr>
                <w:rFonts w:ascii="Calibri" w:hAnsi="Calibri" w:cs="Arial"/>
                <w:sz w:val="48"/>
                <w:szCs w:val="48"/>
              </w:rPr>
            </w:pPr>
          </w:p>
          <w:p w14:paraId="07459A86" w14:textId="703D2410" w:rsidR="00DE137A" w:rsidRPr="00400631" w:rsidRDefault="00DE137A" w:rsidP="005D6896">
            <w:pPr>
              <w:pStyle w:val="NormalNewsGothicMT"/>
              <w:framePr w:hSpace="0" w:wrap="auto" w:vAnchor="margin" w:hAnchor="text" w:xAlign="left" w:yAlign="inline"/>
              <w:suppressOverlap w:val="0"/>
              <w:rPr>
                <w:rFonts w:ascii="Calibri" w:hAnsi="Calibri" w:cs="Arial"/>
              </w:rPr>
            </w:pPr>
            <w:r w:rsidRPr="00400631">
              <w:rPr>
                <w:rFonts w:ascii="Calibri" w:hAnsi="Calibri" w:cs="Arial"/>
              </w:rPr>
              <w:t xml:space="preserve">Version </w:t>
            </w:r>
            <w:r w:rsidR="0059143B">
              <w:rPr>
                <w:rFonts w:ascii="Calibri" w:hAnsi="Calibri" w:cs="Arial"/>
              </w:rPr>
              <w:t>0.</w:t>
            </w:r>
            <w:r w:rsidR="00842D91">
              <w:rPr>
                <w:rFonts w:ascii="Calibri" w:hAnsi="Calibri" w:cs="Arial"/>
              </w:rPr>
              <w:t>3</w:t>
            </w:r>
          </w:p>
          <w:p w14:paraId="1445ABB2" w14:textId="77777777" w:rsidR="00C26A00" w:rsidRPr="00400631" w:rsidRDefault="00C26A00" w:rsidP="005D6896">
            <w:pPr>
              <w:pStyle w:val="NormalNewsGothicMT"/>
              <w:framePr w:hSpace="0" w:wrap="auto" w:vAnchor="margin" w:hAnchor="text" w:xAlign="left" w:yAlign="inline"/>
              <w:suppressOverlap w:val="0"/>
              <w:rPr>
                <w:rFonts w:ascii="Calibri" w:hAnsi="Calibri" w:cs="Arial"/>
                <w:color w:val="FF0000"/>
              </w:rPr>
            </w:pPr>
          </w:p>
        </w:tc>
      </w:tr>
    </w:tbl>
    <w:p w14:paraId="43C56962" w14:textId="77777777" w:rsidR="00DE137A" w:rsidRPr="00400631" w:rsidRDefault="00DE137A" w:rsidP="00365F62">
      <w:pPr>
        <w:jc w:val="right"/>
        <w:rPr>
          <w:smallCaps/>
          <w:spacing w:val="12"/>
          <w:sz w:val="28"/>
        </w:rPr>
      </w:pPr>
    </w:p>
    <w:p w14:paraId="0768A740" w14:textId="77777777" w:rsidR="00DE137A" w:rsidRPr="00400631" w:rsidRDefault="00DE137A" w:rsidP="00365F62">
      <w:pPr>
        <w:jc w:val="right"/>
        <w:rPr>
          <w:smallCaps/>
          <w:spacing w:val="12"/>
          <w:sz w:val="28"/>
        </w:rPr>
      </w:pPr>
    </w:p>
    <w:p w14:paraId="54E50323" w14:textId="77777777" w:rsidR="00F52327" w:rsidRPr="00400631" w:rsidRDefault="00DE137A" w:rsidP="00365F62">
      <w:pPr>
        <w:jc w:val="right"/>
        <w:rPr>
          <w:smallCaps/>
          <w:spacing w:val="12"/>
          <w:sz w:val="28"/>
        </w:rPr>
      </w:pPr>
      <w:r w:rsidRPr="00400631">
        <w:rPr>
          <w:smallCaps/>
          <w:spacing w:val="12"/>
          <w:sz w:val="28"/>
        </w:rPr>
        <w:lastRenderedPageBreak/>
        <w:br w:type="textWrapping" w:clear="all"/>
      </w:r>
    </w:p>
    <w:p w14:paraId="70B63B17" w14:textId="77777777" w:rsidR="00F52327" w:rsidRPr="00400631" w:rsidRDefault="00F52327" w:rsidP="00423258">
      <w:pPr>
        <w:rPr>
          <w:smallCaps/>
          <w:spacing w:val="12"/>
          <w:sz w:val="28"/>
        </w:rPr>
      </w:pPr>
    </w:p>
    <w:p w14:paraId="1A05D858" w14:textId="77777777" w:rsidR="00F52327" w:rsidRPr="00400631" w:rsidRDefault="00F52327" w:rsidP="00423258">
      <w:pPr>
        <w:rPr>
          <w:smallCaps/>
          <w:spacing w:val="12"/>
          <w:sz w:val="28"/>
        </w:rPr>
      </w:pPr>
    </w:p>
    <w:p w14:paraId="6D496C87" w14:textId="77777777" w:rsidR="009A3813" w:rsidRPr="00400631" w:rsidRDefault="009A3813" w:rsidP="00423258">
      <w:pPr>
        <w:rPr>
          <w:sz w:val="28"/>
          <w:szCs w:val="28"/>
        </w:rPr>
      </w:pPr>
    </w:p>
    <w:p w14:paraId="34D5589A" w14:textId="77777777" w:rsidR="00275BDB" w:rsidRPr="009F7AD4" w:rsidRDefault="009A3813" w:rsidP="009F7AD4">
      <w:pPr>
        <w:tabs>
          <w:tab w:val="left" w:pos="2235"/>
        </w:tabs>
        <w:rPr>
          <w:sz w:val="28"/>
          <w:szCs w:val="28"/>
        </w:rPr>
      </w:pPr>
      <w:r w:rsidRPr="00400631">
        <w:rPr>
          <w:sz w:val="28"/>
          <w:szCs w:val="28"/>
        </w:rPr>
        <w:tab/>
      </w:r>
    </w:p>
    <w:p w14:paraId="77B4D29A" w14:textId="77777777" w:rsidR="00275BDB" w:rsidRPr="00400631" w:rsidRDefault="00275BDB" w:rsidP="00423258">
      <w:pPr>
        <w:rPr>
          <w:sz w:val="24"/>
          <w:szCs w:val="28"/>
        </w:rPr>
      </w:pPr>
    </w:p>
    <w:p w14:paraId="6F0042CC" w14:textId="77777777" w:rsidR="00275BDB" w:rsidRPr="00400631" w:rsidRDefault="00275BDB" w:rsidP="00423258">
      <w:pPr>
        <w:rPr>
          <w:b/>
          <w:sz w:val="24"/>
          <w:szCs w:val="28"/>
        </w:rPr>
      </w:pPr>
      <w:r w:rsidRPr="00400631">
        <w:rPr>
          <w:b/>
          <w:sz w:val="24"/>
          <w:szCs w:val="28"/>
        </w:rPr>
        <w:t>Document Information:</w:t>
      </w:r>
    </w:p>
    <w:tbl>
      <w:tblPr>
        <w:tblW w:w="9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7"/>
        <w:gridCol w:w="4531"/>
        <w:gridCol w:w="1389"/>
        <w:gridCol w:w="1843"/>
      </w:tblGrid>
      <w:tr w:rsidR="00275BDB" w:rsidRPr="00AE62C4" w14:paraId="4EB20A2A" w14:textId="77777777" w:rsidTr="00E03738">
        <w:tc>
          <w:tcPr>
            <w:tcW w:w="1877" w:type="dxa"/>
          </w:tcPr>
          <w:p w14:paraId="780F78D4" w14:textId="77777777" w:rsidR="00275BDB" w:rsidRPr="00AE62C4" w:rsidRDefault="00275BDB" w:rsidP="00BE1D3A">
            <w:pPr>
              <w:jc w:val="right"/>
              <w:rPr>
                <w:b/>
                <w:sz w:val="20"/>
              </w:rPr>
            </w:pPr>
            <w:r w:rsidRPr="00AE62C4">
              <w:rPr>
                <w:b/>
                <w:sz w:val="20"/>
              </w:rPr>
              <w:t>Prepared by:</w:t>
            </w:r>
          </w:p>
        </w:tc>
        <w:tc>
          <w:tcPr>
            <w:tcW w:w="4531" w:type="dxa"/>
          </w:tcPr>
          <w:p w14:paraId="049B4C70" w14:textId="4EF90F38" w:rsidR="00275BDB" w:rsidRPr="00E03738" w:rsidRDefault="00544BBD" w:rsidP="00423258">
            <w:pPr>
              <w:rPr>
                <w:sz w:val="20"/>
                <w:lang w:val="pl-PL"/>
              </w:rPr>
            </w:pPr>
            <w:r w:rsidRPr="00E03738">
              <w:rPr>
                <w:sz w:val="20"/>
                <w:lang w:val="pl-PL"/>
              </w:rPr>
              <w:t>Piotr Witkowski</w:t>
            </w:r>
            <w:r w:rsidR="00E03738" w:rsidRPr="00E03738">
              <w:rPr>
                <w:sz w:val="20"/>
                <w:lang w:val="pl-PL"/>
              </w:rPr>
              <w:t xml:space="preserve"> [piotr.witkowski@h</w:t>
            </w:r>
            <w:r w:rsidR="00E03738">
              <w:rPr>
                <w:sz w:val="20"/>
                <w:lang w:val="pl-PL"/>
              </w:rPr>
              <w:t>arman.com]</w:t>
            </w:r>
          </w:p>
        </w:tc>
        <w:tc>
          <w:tcPr>
            <w:tcW w:w="1389" w:type="dxa"/>
          </w:tcPr>
          <w:p w14:paraId="54D01C0F" w14:textId="77777777" w:rsidR="00275BDB" w:rsidRPr="00AE62C4" w:rsidRDefault="00423258" w:rsidP="00BE1D3A">
            <w:pPr>
              <w:jc w:val="right"/>
              <w:rPr>
                <w:b/>
                <w:sz w:val="20"/>
              </w:rPr>
            </w:pPr>
            <w:r w:rsidRPr="00AE62C4">
              <w:rPr>
                <w:b/>
                <w:sz w:val="20"/>
              </w:rPr>
              <w:t>Prepare Date:</w:t>
            </w:r>
          </w:p>
        </w:tc>
        <w:tc>
          <w:tcPr>
            <w:tcW w:w="1843" w:type="dxa"/>
          </w:tcPr>
          <w:p w14:paraId="4ED14E34" w14:textId="18C5B0DC" w:rsidR="00423258" w:rsidRPr="00AE62C4" w:rsidRDefault="00E03738" w:rsidP="00423258">
            <w:pPr>
              <w:rPr>
                <w:sz w:val="20"/>
              </w:rPr>
            </w:pPr>
            <w:r>
              <w:rPr>
                <w:rFonts w:cs="Arial"/>
                <w:sz w:val="20"/>
              </w:rPr>
              <w:t>08.04</w:t>
            </w:r>
            <w:r w:rsidR="00F765BE">
              <w:rPr>
                <w:rFonts w:cs="Arial"/>
                <w:sz w:val="20"/>
              </w:rPr>
              <w:t>.2020</w:t>
            </w:r>
          </w:p>
        </w:tc>
      </w:tr>
      <w:tr w:rsidR="00137586" w:rsidRPr="00AE62C4" w14:paraId="14ABFEAC" w14:textId="77777777" w:rsidTr="00E03738">
        <w:tc>
          <w:tcPr>
            <w:tcW w:w="1877" w:type="dxa"/>
          </w:tcPr>
          <w:p w14:paraId="1F3CCEF7" w14:textId="77777777" w:rsidR="00137586" w:rsidRPr="00AE62C4" w:rsidRDefault="00137586" w:rsidP="00BE1D3A">
            <w:pPr>
              <w:jc w:val="right"/>
              <w:rPr>
                <w:b/>
                <w:sz w:val="20"/>
              </w:rPr>
            </w:pPr>
            <w:r w:rsidRPr="00AE62C4">
              <w:rPr>
                <w:b/>
                <w:sz w:val="20"/>
              </w:rPr>
              <w:t>Reviewed by:</w:t>
            </w:r>
          </w:p>
        </w:tc>
        <w:tc>
          <w:tcPr>
            <w:tcW w:w="4531" w:type="dxa"/>
          </w:tcPr>
          <w:p w14:paraId="7ADCAE2C" w14:textId="77777777" w:rsidR="00137586" w:rsidRPr="00AE62C4" w:rsidRDefault="00137586" w:rsidP="00423258">
            <w:pPr>
              <w:rPr>
                <w:sz w:val="20"/>
              </w:rPr>
            </w:pPr>
          </w:p>
        </w:tc>
        <w:tc>
          <w:tcPr>
            <w:tcW w:w="1389" w:type="dxa"/>
          </w:tcPr>
          <w:p w14:paraId="7F12C305" w14:textId="77777777" w:rsidR="00137586" w:rsidRPr="00AE62C4" w:rsidRDefault="00137586" w:rsidP="00BE1D3A">
            <w:pPr>
              <w:jc w:val="right"/>
              <w:rPr>
                <w:b/>
                <w:sz w:val="20"/>
              </w:rPr>
            </w:pPr>
            <w:r w:rsidRPr="00AE62C4">
              <w:rPr>
                <w:b/>
                <w:sz w:val="20"/>
              </w:rPr>
              <w:t>Review Date:</w:t>
            </w:r>
          </w:p>
        </w:tc>
        <w:tc>
          <w:tcPr>
            <w:tcW w:w="1843" w:type="dxa"/>
          </w:tcPr>
          <w:p w14:paraId="0DD08C88" w14:textId="77777777" w:rsidR="00137586" w:rsidRPr="00AE62C4" w:rsidRDefault="00137586" w:rsidP="00423258">
            <w:pPr>
              <w:rPr>
                <w:sz w:val="20"/>
              </w:rPr>
            </w:pPr>
          </w:p>
        </w:tc>
      </w:tr>
      <w:tr w:rsidR="00275BDB" w:rsidRPr="00AE62C4" w14:paraId="6A8C0504" w14:textId="77777777" w:rsidTr="00E03738">
        <w:tc>
          <w:tcPr>
            <w:tcW w:w="1877" w:type="dxa"/>
          </w:tcPr>
          <w:p w14:paraId="2555C7FB" w14:textId="77777777" w:rsidR="00D15D06" w:rsidRPr="00AE62C4" w:rsidRDefault="00D15D06" w:rsidP="00BE1D3A">
            <w:pPr>
              <w:jc w:val="right"/>
              <w:rPr>
                <w:b/>
                <w:sz w:val="20"/>
              </w:rPr>
            </w:pPr>
          </w:p>
        </w:tc>
        <w:tc>
          <w:tcPr>
            <w:tcW w:w="4531" w:type="dxa"/>
          </w:tcPr>
          <w:p w14:paraId="66E5A433" w14:textId="77777777" w:rsidR="00275BDB" w:rsidRPr="00AE62C4" w:rsidRDefault="00275BDB" w:rsidP="00423258">
            <w:pPr>
              <w:rPr>
                <w:sz w:val="20"/>
              </w:rPr>
            </w:pPr>
          </w:p>
        </w:tc>
        <w:tc>
          <w:tcPr>
            <w:tcW w:w="1389" w:type="dxa"/>
          </w:tcPr>
          <w:p w14:paraId="12D92554" w14:textId="77777777" w:rsidR="00275BDB" w:rsidRPr="00AE62C4" w:rsidRDefault="00275BDB" w:rsidP="00BE1D3A">
            <w:pPr>
              <w:jc w:val="right"/>
              <w:rPr>
                <w:b/>
                <w:sz w:val="20"/>
              </w:rPr>
            </w:pPr>
          </w:p>
        </w:tc>
        <w:tc>
          <w:tcPr>
            <w:tcW w:w="1843" w:type="dxa"/>
          </w:tcPr>
          <w:p w14:paraId="2F79B11A" w14:textId="77777777" w:rsidR="00275BDB" w:rsidRPr="00AE62C4" w:rsidRDefault="00275BDB" w:rsidP="00423258">
            <w:pPr>
              <w:rPr>
                <w:sz w:val="20"/>
              </w:rPr>
            </w:pPr>
          </w:p>
        </w:tc>
      </w:tr>
    </w:tbl>
    <w:p w14:paraId="18A94ABD" w14:textId="77777777" w:rsidR="00275BDB" w:rsidRPr="00400631" w:rsidRDefault="00275BDB" w:rsidP="00423258">
      <w:pPr>
        <w:rPr>
          <w:smallCaps/>
          <w:spacing w:val="12"/>
          <w:sz w:val="28"/>
          <w:szCs w:val="28"/>
        </w:rPr>
      </w:pPr>
    </w:p>
    <w:p w14:paraId="31A4F7CC" w14:textId="77777777" w:rsidR="0093324C" w:rsidRPr="00400631" w:rsidRDefault="0093324C" w:rsidP="00423258">
      <w:pPr>
        <w:rPr>
          <w:smallCaps/>
          <w:spacing w:val="12"/>
          <w:sz w:val="28"/>
          <w:szCs w:val="28"/>
        </w:rPr>
      </w:pPr>
    </w:p>
    <w:p w14:paraId="20C31D5C" w14:textId="77777777" w:rsidR="0093324C" w:rsidRPr="00400631" w:rsidRDefault="0093324C" w:rsidP="00423258">
      <w:pPr>
        <w:rPr>
          <w:smallCaps/>
          <w:spacing w:val="12"/>
          <w:sz w:val="28"/>
          <w:szCs w:val="28"/>
        </w:rPr>
      </w:pPr>
    </w:p>
    <w:p w14:paraId="784A1A80" w14:textId="77777777" w:rsidR="00423258" w:rsidRPr="00400631" w:rsidRDefault="003035DA" w:rsidP="00423258">
      <w:pPr>
        <w:rPr>
          <w:b/>
          <w:sz w:val="24"/>
          <w:szCs w:val="28"/>
        </w:rPr>
      </w:pPr>
      <w:r w:rsidRPr="00400631">
        <w:rPr>
          <w:b/>
          <w:sz w:val="24"/>
          <w:szCs w:val="28"/>
        </w:rPr>
        <w:t>Version History</w:t>
      </w:r>
      <w:r w:rsidR="00423258" w:rsidRPr="00400631">
        <w:rPr>
          <w:b/>
          <w:sz w:val="24"/>
          <w:szCs w:val="28"/>
        </w:rPr>
        <w:t>:</w:t>
      </w:r>
    </w:p>
    <w:tbl>
      <w:tblPr>
        <w:tblW w:w="97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1"/>
        <w:gridCol w:w="1335"/>
        <w:gridCol w:w="1535"/>
        <w:gridCol w:w="2780"/>
        <w:gridCol w:w="3286"/>
      </w:tblGrid>
      <w:tr w:rsidR="00653095" w:rsidRPr="00AE62C4" w14:paraId="4311A808" w14:textId="77777777" w:rsidTr="002835EE">
        <w:tc>
          <w:tcPr>
            <w:tcW w:w="811" w:type="dxa"/>
          </w:tcPr>
          <w:p w14:paraId="4DE796A9" w14:textId="77777777" w:rsidR="00423258" w:rsidRPr="00AE62C4" w:rsidRDefault="00423258" w:rsidP="00423258">
            <w:pPr>
              <w:rPr>
                <w:b/>
                <w:sz w:val="20"/>
              </w:rPr>
            </w:pPr>
            <w:r w:rsidRPr="00AE62C4">
              <w:rPr>
                <w:b/>
                <w:sz w:val="20"/>
              </w:rPr>
              <w:t>Ver. No.</w:t>
            </w:r>
          </w:p>
        </w:tc>
        <w:tc>
          <w:tcPr>
            <w:tcW w:w="1335" w:type="dxa"/>
          </w:tcPr>
          <w:p w14:paraId="488BBC78" w14:textId="77777777" w:rsidR="00423258" w:rsidRDefault="00423258" w:rsidP="003E2C4B">
            <w:pPr>
              <w:rPr>
                <w:b/>
                <w:sz w:val="20"/>
              </w:rPr>
            </w:pPr>
            <w:r w:rsidRPr="00AE62C4">
              <w:rPr>
                <w:b/>
                <w:sz w:val="20"/>
              </w:rPr>
              <w:t>Ver. Date.</w:t>
            </w:r>
          </w:p>
          <w:p w14:paraId="33CA10BA" w14:textId="77777777" w:rsidR="009111BB" w:rsidRPr="00AE62C4" w:rsidRDefault="009111BB" w:rsidP="003E2C4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dd/mm/</w:t>
            </w:r>
            <w:proofErr w:type="spellStart"/>
            <w:r>
              <w:rPr>
                <w:b/>
                <w:sz w:val="20"/>
              </w:rPr>
              <w:t>yyyy</w:t>
            </w:r>
            <w:proofErr w:type="spellEnd"/>
          </w:p>
        </w:tc>
        <w:tc>
          <w:tcPr>
            <w:tcW w:w="1535" w:type="dxa"/>
          </w:tcPr>
          <w:p w14:paraId="69F06DD5" w14:textId="77777777" w:rsidR="00423258" w:rsidRPr="00AE62C4" w:rsidRDefault="003035DA" w:rsidP="003035DA">
            <w:pPr>
              <w:rPr>
                <w:b/>
                <w:sz w:val="20"/>
              </w:rPr>
            </w:pPr>
            <w:r w:rsidRPr="00AE62C4">
              <w:rPr>
                <w:b/>
                <w:sz w:val="20"/>
              </w:rPr>
              <w:t>Revised by</w:t>
            </w:r>
          </w:p>
        </w:tc>
        <w:tc>
          <w:tcPr>
            <w:tcW w:w="2780" w:type="dxa"/>
          </w:tcPr>
          <w:p w14:paraId="47B28268" w14:textId="77777777" w:rsidR="00423258" w:rsidRPr="00AE62C4" w:rsidRDefault="003035DA" w:rsidP="003E2C4B">
            <w:pPr>
              <w:rPr>
                <w:b/>
                <w:sz w:val="20"/>
              </w:rPr>
            </w:pPr>
            <w:r w:rsidRPr="00AE62C4">
              <w:rPr>
                <w:b/>
                <w:sz w:val="20"/>
              </w:rPr>
              <w:t>Description</w:t>
            </w:r>
          </w:p>
        </w:tc>
        <w:tc>
          <w:tcPr>
            <w:tcW w:w="3286" w:type="dxa"/>
          </w:tcPr>
          <w:p w14:paraId="2641BD8E" w14:textId="77777777" w:rsidR="00423258" w:rsidRPr="00AE62C4" w:rsidRDefault="003035DA" w:rsidP="003E2C4B">
            <w:pPr>
              <w:rPr>
                <w:b/>
                <w:sz w:val="20"/>
              </w:rPr>
            </w:pPr>
            <w:r w:rsidRPr="00AE62C4">
              <w:rPr>
                <w:b/>
                <w:sz w:val="20"/>
              </w:rPr>
              <w:t>Filename</w:t>
            </w:r>
          </w:p>
        </w:tc>
      </w:tr>
      <w:tr w:rsidR="00653095" w:rsidRPr="00AE62C4" w14:paraId="0574D600" w14:textId="77777777" w:rsidTr="002835EE">
        <w:tc>
          <w:tcPr>
            <w:tcW w:w="811" w:type="dxa"/>
          </w:tcPr>
          <w:p w14:paraId="176824A2" w14:textId="77777777" w:rsidR="00140E8F" w:rsidRPr="00AE62C4" w:rsidRDefault="00D3364F" w:rsidP="00423258">
            <w:pPr>
              <w:rPr>
                <w:sz w:val="20"/>
              </w:rPr>
            </w:pPr>
            <w:r>
              <w:rPr>
                <w:sz w:val="20"/>
              </w:rPr>
              <w:t>0.1</w:t>
            </w:r>
          </w:p>
        </w:tc>
        <w:tc>
          <w:tcPr>
            <w:tcW w:w="1335" w:type="dxa"/>
          </w:tcPr>
          <w:p w14:paraId="115219A5" w14:textId="561F1A5E" w:rsidR="00140E8F" w:rsidRPr="00AE62C4" w:rsidRDefault="00E03738" w:rsidP="003E2C4B">
            <w:pPr>
              <w:rPr>
                <w:sz w:val="20"/>
              </w:rPr>
            </w:pPr>
            <w:r>
              <w:rPr>
                <w:rFonts w:cs="Arial"/>
                <w:sz w:val="20"/>
              </w:rPr>
              <w:t>08.04</w:t>
            </w:r>
            <w:r w:rsidR="00F765BE">
              <w:rPr>
                <w:rFonts w:cs="Arial"/>
                <w:sz w:val="20"/>
              </w:rPr>
              <w:t>.2020</w:t>
            </w:r>
          </w:p>
        </w:tc>
        <w:tc>
          <w:tcPr>
            <w:tcW w:w="1535" w:type="dxa"/>
          </w:tcPr>
          <w:p w14:paraId="15AE8AAA" w14:textId="77777777" w:rsidR="00140E8F" w:rsidRPr="00AE62C4" w:rsidRDefault="00544BBD" w:rsidP="003035DA">
            <w:pPr>
              <w:rPr>
                <w:sz w:val="20"/>
              </w:rPr>
            </w:pPr>
            <w:r>
              <w:rPr>
                <w:sz w:val="20"/>
              </w:rPr>
              <w:t>Piotr Witkowski</w:t>
            </w:r>
          </w:p>
        </w:tc>
        <w:tc>
          <w:tcPr>
            <w:tcW w:w="2780" w:type="dxa"/>
          </w:tcPr>
          <w:p w14:paraId="640A4651" w14:textId="77777777" w:rsidR="00140E8F" w:rsidRPr="00AE62C4" w:rsidRDefault="00D3364F" w:rsidP="00C244EA">
            <w:pPr>
              <w:rPr>
                <w:sz w:val="20"/>
              </w:rPr>
            </w:pPr>
            <w:r>
              <w:rPr>
                <w:sz w:val="20"/>
              </w:rPr>
              <w:t>Initial draft</w:t>
            </w:r>
          </w:p>
        </w:tc>
        <w:tc>
          <w:tcPr>
            <w:tcW w:w="3286" w:type="dxa"/>
          </w:tcPr>
          <w:p w14:paraId="793871DB" w14:textId="5B79E15C" w:rsidR="00140E8F" w:rsidRPr="00AE62C4" w:rsidRDefault="00E03738" w:rsidP="003E2C4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External_VPN_Windows_client_guide</w:t>
            </w:r>
            <w:proofErr w:type="spellEnd"/>
          </w:p>
        </w:tc>
      </w:tr>
      <w:tr w:rsidR="002835EE" w:rsidRPr="00AE62C4" w14:paraId="1F738D70" w14:textId="77777777" w:rsidTr="002835EE">
        <w:tc>
          <w:tcPr>
            <w:tcW w:w="811" w:type="dxa"/>
          </w:tcPr>
          <w:p w14:paraId="6E425FCA" w14:textId="43425A0D" w:rsidR="002835EE" w:rsidRPr="00AE62C4" w:rsidRDefault="002835EE" w:rsidP="002835EE">
            <w:pPr>
              <w:rPr>
                <w:sz w:val="20"/>
              </w:rPr>
            </w:pPr>
            <w:r>
              <w:rPr>
                <w:sz w:val="20"/>
              </w:rPr>
              <w:t>0.2</w:t>
            </w:r>
          </w:p>
        </w:tc>
        <w:tc>
          <w:tcPr>
            <w:tcW w:w="1335" w:type="dxa"/>
          </w:tcPr>
          <w:p w14:paraId="0361C584" w14:textId="74FE483C" w:rsidR="002835EE" w:rsidRPr="00AE62C4" w:rsidRDefault="002835EE" w:rsidP="002835EE">
            <w:pPr>
              <w:rPr>
                <w:sz w:val="20"/>
              </w:rPr>
            </w:pPr>
            <w:r>
              <w:rPr>
                <w:sz w:val="20"/>
              </w:rPr>
              <w:t>30.0</w:t>
            </w:r>
            <w:r w:rsidR="00842D91">
              <w:rPr>
                <w:sz w:val="20"/>
              </w:rPr>
              <w:t>8</w:t>
            </w:r>
            <w:r>
              <w:rPr>
                <w:sz w:val="20"/>
              </w:rPr>
              <w:t>.2020</w:t>
            </w:r>
          </w:p>
        </w:tc>
        <w:tc>
          <w:tcPr>
            <w:tcW w:w="1535" w:type="dxa"/>
          </w:tcPr>
          <w:p w14:paraId="58E3199D" w14:textId="0BAEF89C" w:rsidR="002835EE" w:rsidRPr="00AE62C4" w:rsidRDefault="002835EE" w:rsidP="002835EE">
            <w:pPr>
              <w:rPr>
                <w:sz w:val="20"/>
              </w:rPr>
            </w:pPr>
            <w:r>
              <w:rPr>
                <w:sz w:val="20"/>
              </w:rPr>
              <w:t>Piotr Witkowski</w:t>
            </w:r>
          </w:p>
        </w:tc>
        <w:tc>
          <w:tcPr>
            <w:tcW w:w="2780" w:type="dxa"/>
          </w:tcPr>
          <w:p w14:paraId="1B5A92E0" w14:textId="69BAC9A3" w:rsidR="002835EE" w:rsidRPr="00AE62C4" w:rsidRDefault="002835EE" w:rsidP="002835EE">
            <w:pPr>
              <w:rPr>
                <w:sz w:val="20"/>
              </w:rPr>
            </w:pPr>
            <w:r>
              <w:rPr>
                <w:sz w:val="20"/>
              </w:rPr>
              <w:t>Initial draft</w:t>
            </w:r>
          </w:p>
        </w:tc>
        <w:tc>
          <w:tcPr>
            <w:tcW w:w="3286" w:type="dxa"/>
          </w:tcPr>
          <w:p w14:paraId="7CC151FF" w14:textId="3DD670C5" w:rsidR="002835EE" w:rsidRPr="00AE62C4" w:rsidRDefault="002835EE" w:rsidP="002835EE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External_VPN_Windows_client_guide</w:t>
            </w:r>
            <w:proofErr w:type="spellEnd"/>
          </w:p>
        </w:tc>
      </w:tr>
      <w:tr w:rsidR="00842D91" w:rsidRPr="00AE62C4" w14:paraId="64B34A0F" w14:textId="77777777" w:rsidTr="002835EE">
        <w:tc>
          <w:tcPr>
            <w:tcW w:w="811" w:type="dxa"/>
          </w:tcPr>
          <w:p w14:paraId="2F05C772" w14:textId="59ACFC6E" w:rsidR="00842D91" w:rsidRDefault="00842D91" w:rsidP="00842D91">
            <w:pPr>
              <w:rPr>
                <w:sz w:val="20"/>
              </w:rPr>
            </w:pPr>
            <w:r>
              <w:rPr>
                <w:sz w:val="20"/>
              </w:rPr>
              <w:t>0.3</w:t>
            </w:r>
          </w:p>
        </w:tc>
        <w:tc>
          <w:tcPr>
            <w:tcW w:w="1335" w:type="dxa"/>
          </w:tcPr>
          <w:p w14:paraId="0BC13E61" w14:textId="26DC0A4F" w:rsidR="00842D91" w:rsidRDefault="00842D91" w:rsidP="00842D91">
            <w:pPr>
              <w:rPr>
                <w:sz w:val="20"/>
              </w:rPr>
            </w:pPr>
            <w:r>
              <w:rPr>
                <w:sz w:val="20"/>
              </w:rPr>
              <w:t>04.11.2020</w:t>
            </w:r>
          </w:p>
        </w:tc>
        <w:tc>
          <w:tcPr>
            <w:tcW w:w="1535" w:type="dxa"/>
          </w:tcPr>
          <w:p w14:paraId="0F82BA2D" w14:textId="1864DEF0" w:rsidR="00842D91" w:rsidRDefault="00842D91" w:rsidP="00842D9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PiotrWitkowski</w:t>
            </w:r>
            <w:proofErr w:type="spellEnd"/>
          </w:p>
        </w:tc>
        <w:tc>
          <w:tcPr>
            <w:tcW w:w="2780" w:type="dxa"/>
          </w:tcPr>
          <w:p w14:paraId="252D06E6" w14:textId="42194F61" w:rsidR="00842D91" w:rsidRDefault="00842D91" w:rsidP="00842D91">
            <w:pPr>
              <w:rPr>
                <w:sz w:val="20"/>
              </w:rPr>
            </w:pPr>
            <w:r>
              <w:rPr>
                <w:sz w:val="20"/>
              </w:rPr>
              <w:t>Added DUO</w:t>
            </w:r>
          </w:p>
        </w:tc>
        <w:tc>
          <w:tcPr>
            <w:tcW w:w="3286" w:type="dxa"/>
          </w:tcPr>
          <w:p w14:paraId="4B6E6205" w14:textId="6AA251F3" w:rsidR="00842D91" w:rsidRPr="00AE62C4" w:rsidRDefault="00842D91" w:rsidP="00842D9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External_VPN_Windows_client_guide</w:t>
            </w:r>
            <w:proofErr w:type="spellEnd"/>
          </w:p>
        </w:tc>
      </w:tr>
      <w:tr w:rsidR="00842D91" w:rsidRPr="00AE62C4" w14:paraId="12D001D6" w14:textId="77777777" w:rsidTr="002835EE">
        <w:tc>
          <w:tcPr>
            <w:tcW w:w="811" w:type="dxa"/>
          </w:tcPr>
          <w:p w14:paraId="4D2CFF09" w14:textId="2CE8D2B6" w:rsidR="00842D91" w:rsidRDefault="003D4778" w:rsidP="00842D91">
            <w:pPr>
              <w:rPr>
                <w:sz w:val="20"/>
              </w:rPr>
            </w:pPr>
            <w:r>
              <w:rPr>
                <w:sz w:val="20"/>
              </w:rPr>
              <w:t>0.4</w:t>
            </w:r>
          </w:p>
        </w:tc>
        <w:tc>
          <w:tcPr>
            <w:tcW w:w="1335" w:type="dxa"/>
          </w:tcPr>
          <w:p w14:paraId="5240D116" w14:textId="4000B9FE" w:rsidR="00842D91" w:rsidRDefault="003D4778" w:rsidP="00842D91">
            <w:pPr>
              <w:rPr>
                <w:sz w:val="20"/>
              </w:rPr>
            </w:pPr>
            <w:r>
              <w:rPr>
                <w:sz w:val="20"/>
              </w:rPr>
              <w:t>21.08.2021</w:t>
            </w:r>
          </w:p>
        </w:tc>
        <w:tc>
          <w:tcPr>
            <w:tcW w:w="1535" w:type="dxa"/>
          </w:tcPr>
          <w:p w14:paraId="1BA22A83" w14:textId="1ECB08C0" w:rsidR="00842D91" w:rsidRDefault="003D4778" w:rsidP="00842D91">
            <w:pPr>
              <w:rPr>
                <w:sz w:val="20"/>
              </w:rPr>
            </w:pPr>
            <w:r>
              <w:rPr>
                <w:sz w:val="20"/>
              </w:rPr>
              <w:t>Piotr Witkowski</w:t>
            </w:r>
          </w:p>
        </w:tc>
        <w:tc>
          <w:tcPr>
            <w:tcW w:w="2780" w:type="dxa"/>
          </w:tcPr>
          <w:p w14:paraId="37459E2F" w14:textId="382F6099" w:rsidR="00842D91" w:rsidRDefault="003D4778" w:rsidP="00842D91">
            <w:pPr>
              <w:rPr>
                <w:sz w:val="20"/>
              </w:rPr>
            </w:pPr>
            <w:r>
              <w:rPr>
                <w:sz w:val="20"/>
              </w:rPr>
              <w:t>Minor fixes</w:t>
            </w:r>
          </w:p>
        </w:tc>
        <w:tc>
          <w:tcPr>
            <w:tcW w:w="3286" w:type="dxa"/>
          </w:tcPr>
          <w:p w14:paraId="04D24C91" w14:textId="6EB3B505" w:rsidR="00842D91" w:rsidRDefault="003D4778" w:rsidP="00842D9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External_VPN_Windows_client_guide</w:t>
            </w:r>
            <w:proofErr w:type="spellEnd"/>
          </w:p>
        </w:tc>
      </w:tr>
    </w:tbl>
    <w:p w14:paraId="50E33A32" w14:textId="77777777" w:rsidR="00423258" w:rsidRPr="00400631" w:rsidRDefault="00423258" w:rsidP="00423258">
      <w:pPr>
        <w:rPr>
          <w:sz w:val="24"/>
          <w:szCs w:val="28"/>
        </w:rPr>
      </w:pPr>
    </w:p>
    <w:p w14:paraId="383C66A2" w14:textId="77777777" w:rsidR="003035DA" w:rsidRPr="00400631" w:rsidRDefault="003035DA" w:rsidP="00423258">
      <w:pPr>
        <w:rPr>
          <w:sz w:val="24"/>
          <w:szCs w:val="28"/>
        </w:rPr>
      </w:pPr>
    </w:p>
    <w:p w14:paraId="003A1FDC" w14:textId="77777777" w:rsidR="003035DA" w:rsidRPr="00400631" w:rsidRDefault="0093324C" w:rsidP="00423258">
      <w:pPr>
        <w:rPr>
          <w:b/>
          <w:sz w:val="24"/>
          <w:szCs w:val="28"/>
        </w:rPr>
      </w:pPr>
      <w:r w:rsidRPr="00400631">
        <w:rPr>
          <w:sz w:val="24"/>
          <w:szCs w:val="28"/>
        </w:rPr>
        <w:br w:type="page"/>
      </w:r>
      <w:r w:rsidR="003035DA" w:rsidRPr="00400631">
        <w:rPr>
          <w:b/>
          <w:sz w:val="24"/>
          <w:szCs w:val="28"/>
        </w:rPr>
        <w:lastRenderedPageBreak/>
        <w:t>Table of Contents:</w:t>
      </w:r>
    </w:p>
    <w:p w14:paraId="50E4E794" w14:textId="77777777" w:rsidR="001104C8" w:rsidRPr="00400631" w:rsidRDefault="001104C8" w:rsidP="00423258">
      <w:pPr>
        <w:rPr>
          <w:b/>
          <w:sz w:val="24"/>
          <w:szCs w:val="28"/>
        </w:rPr>
      </w:pPr>
    </w:p>
    <w:p w14:paraId="1BBE0812" w14:textId="3B6C2976" w:rsidR="00842D91" w:rsidRDefault="00D11241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/>
        </w:rPr>
      </w:pPr>
      <w:r>
        <w:rPr>
          <w:sz w:val="20"/>
          <w:szCs w:val="20"/>
        </w:rPr>
        <w:fldChar w:fldCharType="begin"/>
      </w:r>
      <w:r w:rsidR="00BB5576">
        <w:instrText xml:space="preserve"> TOC \o "1-4" \h \z \u </w:instrText>
      </w:r>
      <w:r>
        <w:rPr>
          <w:sz w:val="20"/>
          <w:szCs w:val="20"/>
        </w:rPr>
        <w:fldChar w:fldCharType="separate"/>
      </w:r>
      <w:hyperlink w:anchor="_Toc55375123" w:history="1">
        <w:r w:rsidR="00842D91" w:rsidRPr="005065DB">
          <w:rPr>
            <w:rStyle w:val="Hyperlink"/>
            <w:noProof/>
          </w:rPr>
          <w:t>1.</w:t>
        </w:r>
        <w:r w:rsidR="00842D9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2"/>
            <w:szCs w:val="22"/>
            <w:lang/>
          </w:rPr>
          <w:tab/>
        </w:r>
        <w:r w:rsidR="00842D91" w:rsidRPr="005065DB">
          <w:rPr>
            <w:rStyle w:val="Hyperlink"/>
            <w:noProof/>
          </w:rPr>
          <w:t>Purpose of document</w:t>
        </w:r>
        <w:r w:rsidR="00842D91">
          <w:rPr>
            <w:noProof/>
            <w:webHidden/>
          </w:rPr>
          <w:tab/>
        </w:r>
        <w:r w:rsidR="00842D91">
          <w:rPr>
            <w:noProof/>
            <w:webHidden/>
          </w:rPr>
          <w:fldChar w:fldCharType="begin"/>
        </w:r>
        <w:r w:rsidR="00842D91">
          <w:rPr>
            <w:noProof/>
            <w:webHidden/>
          </w:rPr>
          <w:instrText xml:space="preserve"> PAGEREF _Toc55375123 \h </w:instrText>
        </w:r>
        <w:r w:rsidR="00842D91">
          <w:rPr>
            <w:noProof/>
            <w:webHidden/>
          </w:rPr>
        </w:r>
        <w:r w:rsidR="00842D91">
          <w:rPr>
            <w:noProof/>
            <w:webHidden/>
          </w:rPr>
          <w:fldChar w:fldCharType="separate"/>
        </w:r>
        <w:r w:rsidR="00842D91">
          <w:rPr>
            <w:noProof/>
            <w:webHidden/>
          </w:rPr>
          <w:t>4</w:t>
        </w:r>
        <w:r w:rsidR="00842D91">
          <w:rPr>
            <w:noProof/>
            <w:webHidden/>
          </w:rPr>
          <w:fldChar w:fldCharType="end"/>
        </w:r>
      </w:hyperlink>
    </w:p>
    <w:p w14:paraId="64485727" w14:textId="527195CE" w:rsidR="00842D91" w:rsidRDefault="003D4778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/>
        </w:rPr>
      </w:pPr>
      <w:hyperlink w:anchor="_Toc55375124" w:history="1">
        <w:r w:rsidR="00842D91" w:rsidRPr="005065DB">
          <w:rPr>
            <w:rStyle w:val="Hyperlink"/>
            <w:noProof/>
          </w:rPr>
          <w:t>1.</w:t>
        </w:r>
        <w:r w:rsidR="00842D9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2"/>
            <w:szCs w:val="22"/>
            <w:lang/>
          </w:rPr>
          <w:tab/>
        </w:r>
        <w:r w:rsidR="00842D91" w:rsidRPr="005065DB">
          <w:rPr>
            <w:rStyle w:val="Hyperlink"/>
            <w:noProof/>
          </w:rPr>
          <w:t>AnyConnect External VPN service</w:t>
        </w:r>
        <w:r w:rsidR="00842D91">
          <w:rPr>
            <w:noProof/>
            <w:webHidden/>
          </w:rPr>
          <w:tab/>
        </w:r>
        <w:r w:rsidR="00842D91">
          <w:rPr>
            <w:noProof/>
            <w:webHidden/>
          </w:rPr>
          <w:fldChar w:fldCharType="begin"/>
        </w:r>
        <w:r w:rsidR="00842D91">
          <w:rPr>
            <w:noProof/>
            <w:webHidden/>
          </w:rPr>
          <w:instrText xml:space="preserve"> PAGEREF _Toc55375124 \h </w:instrText>
        </w:r>
        <w:r w:rsidR="00842D91">
          <w:rPr>
            <w:noProof/>
            <w:webHidden/>
          </w:rPr>
        </w:r>
        <w:r w:rsidR="00842D91">
          <w:rPr>
            <w:noProof/>
            <w:webHidden/>
          </w:rPr>
          <w:fldChar w:fldCharType="separate"/>
        </w:r>
        <w:r w:rsidR="00842D91">
          <w:rPr>
            <w:noProof/>
            <w:webHidden/>
          </w:rPr>
          <w:t>4</w:t>
        </w:r>
        <w:r w:rsidR="00842D91">
          <w:rPr>
            <w:noProof/>
            <w:webHidden/>
          </w:rPr>
          <w:fldChar w:fldCharType="end"/>
        </w:r>
      </w:hyperlink>
    </w:p>
    <w:p w14:paraId="46447159" w14:textId="4BECA36E" w:rsidR="00842D91" w:rsidRDefault="003D4778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/>
        </w:rPr>
      </w:pPr>
      <w:hyperlink w:anchor="_Toc55375125" w:history="1">
        <w:r w:rsidR="00842D91" w:rsidRPr="005065DB">
          <w:rPr>
            <w:rStyle w:val="Hyperlink"/>
            <w:noProof/>
          </w:rPr>
          <w:t>2.</w:t>
        </w:r>
        <w:r w:rsidR="00842D9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2"/>
            <w:szCs w:val="22"/>
            <w:lang/>
          </w:rPr>
          <w:tab/>
        </w:r>
        <w:r w:rsidR="00842D91" w:rsidRPr="005065DB">
          <w:rPr>
            <w:rStyle w:val="Hyperlink"/>
            <w:noProof/>
          </w:rPr>
          <w:t>Supported systems</w:t>
        </w:r>
        <w:r w:rsidR="00842D91">
          <w:rPr>
            <w:noProof/>
            <w:webHidden/>
          </w:rPr>
          <w:tab/>
        </w:r>
        <w:r w:rsidR="00842D91">
          <w:rPr>
            <w:noProof/>
            <w:webHidden/>
          </w:rPr>
          <w:fldChar w:fldCharType="begin"/>
        </w:r>
        <w:r w:rsidR="00842D91">
          <w:rPr>
            <w:noProof/>
            <w:webHidden/>
          </w:rPr>
          <w:instrText xml:space="preserve"> PAGEREF _Toc55375125 \h </w:instrText>
        </w:r>
        <w:r w:rsidR="00842D91">
          <w:rPr>
            <w:noProof/>
            <w:webHidden/>
          </w:rPr>
        </w:r>
        <w:r w:rsidR="00842D91">
          <w:rPr>
            <w:noProof/>
            <w:webHidden/>
          </w:rPr>
          <w:fldChar w:fldCharType="separate"/>
        </w:r>
        <w:r w:rsidR="00842D91">
          <w:rPr>
            <w:noProof/>
            <w:webHidden/>
          </w:rPr>
          <w:t>4</w:t>
        </w:r>
        <w:r w:rsidR="00842D91">
          <w:rPr>
            <w:noProof/>
            <w:webHidden/>
          </w:rPr>
          <w:fldChar w:fldCharType="end"/>
        </w:r>
      </w:hyperlink>
    </w:p>
    <w:p w14:paraId="4ABD38AD" w14:textId="27D38537" w:rsidR="00842D91" w:rsidRDefault="003D4778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/>
        </w:rPr>
      </w:pPr>
      <w:hyperlink w:anchor="_Toc55375126" w:history="1">
        <w:r w:rsidR="00842D91" w:rsidRPr="005065DB">
          <w:rPr>
            <w:rStyle w:val="Hyperlink"/>
            <w:noProof/>
          </w:rPr>
          <w:t>3.</w:t>
        </w:r>
        <w:r w:rsidR="00842D9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2"/>
            <w:szCs w:val="22"/>
            <w:lang/>
          </w:rPr>
          <w:tab/>
        </w:r>
        <w:r w:rsidR="00842D91" w:rsidRPr="005065DB">
          <w:rPr>
            <w:rStyle w:val="Hyperlink"/>
            <w:noProof/>
          </w:rPr>
          <w:t>How to read this document</w:t>
        </w:r>
        <w:r w:rsidR="00842D91">
          <w:rPr>
            <w:noProof/>
            <w:webHidden/>
          </w:rPr>
          <w:tab/>
        </w:r>
        <w:r w:rsidR="00842D91">
          <w:rPr>
            <w:noProof/>
            <w:webHidden/>
          </w:rPr>
          <w:fldChar w:fldCharType="begin"/>
        </w:r>
        <w:r w:rsidR="00842D91">
          <w:rPr>
            <w:noProof/>
            <w:webHidden/>
          </w:rPr>
          <w:instrText xml:space="preserve"> PAGEREF _Toc55375126 \h </w:instrText>
        </w:r>
        <w:r w:rsidR="00842D91">
          <w:rPr>
            <w:noProof/>
            <w:webHidden/>
          </w:rPr>
        </w:r>
        <w:r w:rsidR="00842D91">
          <w:rPr>
            <w:noProof/>
            <w:webHidden/>
          </w:rPr>
          <w:fldChar w:fldCharType="separate"/>
        </w:r>
        <w:r w:rsidR="00842D91">
          <w:rPr>
            <w:noProof/>
            <w:webHidden/>
          </w:rPr>
          <w:t>4</w:t>
        </w:r>
        <w:r w:rsidR="00842D91">
          <w:rPr>
            <w:noProof/>
            <w:webHidden/>
          </w:rPr>
          <w:fldChar w:fldCharType="end"/>
        </w:r>
      </w:hyperlink>
    </w:p>
    <w:p w14:paraId="58341A6A" w14:textId="4062AD46" w:rsidR="00842D91" w:rsidRDefault="003D4778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/>
        </w:rPr>
      </w:pPr>
      <w:hyperlink w:anchor="_Toc55375127" w:history="1">
        <w:r w:rsidR="00842D91" w:rsidRPr="005065DB">
          <w:rPr>
            <w:rStyle w:val="Hyperlink"/>
            <w:noProof/>
          </w:rPr>
          <w:t>4.</w:t>
        </w:r>
        <w:r w:rsidR="00842D9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2"/>
            <w:szCs w:val="22"/>
            <w:lang/>
          </w:rPr>
          <w:tab/>
        </w:r>
        <w:r w:rsidR="00842D91" w:rsidRPr="005065DB">
          <w:rPr>
            <w:rStyle w:val="Hyperlink"/>
            <w:noProof/>
          </w:rPr>
          <w:t>Prerequisites</w:t>
        </w:r>
        <w:r w:rsidR="00842D91">
          <w:rPr>
            <w:noProof/>
            <w:webHidden/>
          </w:rPr>
          <w:tab/>
        </w:r>
        <w:r w:rsidR="00842D91">
          <w:rPr>
            <w:noProof/>
            <w:webHidden/>
          </w:rPr>
          <w:fldChar w:fldCharType="begin"/>
        </w:r>
        <w:r w:rsidR="00842D91">
          <w:rPr>
            <w:noProof/>
            <w:webHidden/>
          </w:rPr>
          <w:instrText xml:space="preserve"> PAGEREF _Toc55375127 \h </w:instrText>
        </w:r>
        <w:r w:rsidR="00842D91">
          <w:rPr>
            <w:noProof/>
            <w:webHidden/>
          </w:rPr>
        </w:r>
        <w:r w:rsidR="00842D91">
          <w:rPr>
            <w:noProof/>
            <w:webHidden/>
          </w:rPr>
          <w:fldChar w:fldCharType="separate"/>
        </w:r>
        <w:r w:rsidR="00842D91">
          <w:rPr>
            <w:noProof/>
            <w:webHidden/>
          </w:rPr>
          <w:t>4</w:t>
        </w:r>
        <w:r w:rsidR="00842D91">
          <w:rPr>
            <w:noProof/>
            <w:webHidden/>
          </w:rPr>
          <w:fldChar w:fldCharType="end"/>
        </w:r>
      </w:hyperlink>
    </w:p>
    <w:p w14:paraId="61E63EFB" w14:textId="58C65960" w:rsidR="00842D91" w:rsidRDefault="003D4778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/>
        </w:rPr>
      </w:pPr>
      <w:hyperlink w:anchor="_Toc55375128" w:history="1">
        <w:r w:rsidR="00842D91" w:rsidRPr="005065DB">
          <w:rPr>
            <w:rStyle w:val="Hyperlink"/>
            <w:noProof/>
          </w:rPr>
          <w:t>5.</w:t>
        </w:r>
        <w:r w:rsidR="00842D9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2"/>
            <w:szCs w:val="22"/>
            <w:lang/>
          </w:rPr>
          <w:tab/>
        </w:r>
        <w:r w:rsidR="00842D91" w:rsidRPr="005065DB">
          <w:rPr>
            <w:rStyle w:val="Hyperlink"/>
            <w:noProof/>
          </w:rPr>
          <w:t>Installation</w:t>
        </w:r>
        <w:r w:rsidR="00842D91">
          <w:rPr>
            <w:noProof/>
            <w:webHidden/>
          </w:rPr>
          <w:tab/>
        </w:r>
        <w:r w:rsidR="00842D91">
          <w:rPr>
            <w:noProof/>
            <w:webHidden/>
          </w:rPr>
          <w:fldChar w:fldCharType="begin"/>
        </w:r>
        <w:r w:rsidR="00842D91">
          <w:rPr>
            <w:noProof/>
            <w:webHidden/>
          </w:rPr>
          <w:instrText xml:space="preserve"> PAGEREF _Toc55375128 \h </w:instrText>
        </w:r>
        <w:r w:rsidR="00842D91">
          <w:rPr>
            <w:noProof/>
            <w:webHidden/>
          </w:rPr>
        </w:r>
        <w:r w:rsidR="00842D91">
          <w:rPr>
            <w:noProof/>
            <w:webHidden/>
          </w:rPr>
          <w:fldChar w:fldCharType="separate"/>
        </w:r>
        <w:r w:rsidR="00842D91">
          <w:rPr>
            <w:noProof/>
            <w:webHidden/>
          </w:rPr>
          <w:t>4</w:t>
        </w:r>
        <w:r w:rsidR="00842D91">
          <w:rPr>
            <w:noProof/>
            <w:webHidden/>
          </w:rPr>
          <w:fldChar w:fldCharType="end"/>
        </w:r>
      </w:hyperlink>
    </w:p>
    <w:p w14:paraId="590B014B" w14:textId="70F750C7" w:rsidR="00842D91" w:rsidRDefault="003D4778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/>
        </w:rPr>
      </w:pPr>
      <w:hyperlink w:anchor="_Toc55375129" w:history="1">
        <w:r w:rsidR="00842D91" w:rsidRPr="005065DB">
          <w:rPr>
            <w:rStyle w:val="Hyperlink"/>
            <w:noProof/>
          </w:rPr>
          <w:t>6.</w:t>
        </w:r>
        <w:r w:rsidR="00842D9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2"/>
            <w:szCs w:val="22"/>
            <w:lang/>
          </w:rPr>
          <w:tab/>
        </w:r>
        <w:r w:rsidR="00842D91" w:rsidRPr="005065DB">
          <w:rPr>
            <w:rStyle w:val="Hyperlink"/>
            <w:noProof/>
          </w:rPr>
          <w:t>Establish VPN connection to Harman</w:t>
        </w:r>
        <w:r w:rsidR="00842D91">
          <w:rPr>
            <w:noProof/>
            <w:webHidden/>
          </w:rPr>
          <w:tab/>
        </w:r>
        <w:r w:rsidR="00842D91">
          <w:rPr>
            <w:noProof/>
            <w:webHidden/>
          </w:rPr>
          <w:fldChar w:fldCharType="begin"/>
        </w:r>
        <w:r w:rsidR="00842D91">
          <w:rPr>
            <w:noProof/>
            <w:webHidden/>
          </w:rPr>
          <w:instrText xml:space="preserve"> PAGEREF _Toc55375129 \h </w:instrText>
        </w:r>
        <w:r w:rsidR="00842D91">
          <w:rPr>
            <w:noProof/>
            <w:webHidden/>
          </w:rPr>
        </w:r>
        <w:r w:rsidR="00842D91">
          <w:rPr>
            <w:noProof/>
            <w:webHidden/>
          </w:rPr>
          <w:fldChar w:fldCharType="separate"/>
        </w:r>
        <w:r w:rsidR="00842D91">
          <w:rPr>
            <w:noProof/>
            <w:webHidden/>
          </w:rPr>
          <w:t>5</w:t>
        </w:r>
        <w:r w:rsidR="00842D91">
          <w:rPr>
            <w:noProof/>
            <w:webHidden/>
          </w:rPr>
          <w:fldChar w:fldCharType="end"/>
        </w:r>
      </w:hyperlink>
    </w:p>
    <w:p w14:paraId="163D797C" w14:textId="597B4513" w:rsidR="00842D91" w:rsidRDefault="003D4778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/>
        </w:rPr>
      </w:pPr>
      <w:hyperlink w:anchor="_Toc55375130" w:history="1">
        <w:r w:rsidR="00842D91" w:rsidRPr="005065DB">
          <w:rPr>
            <w:rStyle w:val="Hyperlink"/>
            <w:noProof/>
          </w:rPr>
          <w:t>7.</w:t>
        </w:r>
        <w:r w:rsidR="00842D91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2"/>
            <w:szCs w:val="22"/>
            <w:lang/>
          </w:rPr>
          <w:tab/>
        </w:r>
        <w:r w:rsidR="00842D91" w:rsidRPr="005065DB">
          <w:rPr>
            <w:rStyle w:val="Hyperlink"/>
            <w:noProof/>
          </w:rPr>
          <w:t>Cisco DUO MFA application</w:t>
        </w:r>
        <w:r w:rsidR="00842D91">
          <w:rPr>
            <w:noProof/>
            <w:webHidden/>
          </w:rPr>
          <w:tab/>
        </w:r>
        <w:r w:rsidR="00842D91">
          <w:rPr>
            <w:noProof/>
            <w:webHidden/>
          </w:rPr>
          <w:fldChar w:fldCharType="begin"/>
        </w:r>
        <w:r w:rsidR="00842D91">
          <w:rPr>
            <w:noProof/>
            <w:webHidden/>
          </w:rPr>
          <w:instrText xml:space="preserve"> PAGEREF _Toc55375130 \h </w:instrText>
        </w:r>
        <w:r w:rsidR="00842D91">
          <w:rPr>
            <w:noProof/>
            <w:webHidden/>
          </w:rPr>
        </w:r>
        <w:r w:rsidR="00842D91">
          <w:rPr>
            <w:noProof/>
            <w:webHidden/>
          </w:rPr>
          <w:fldChar w:fldCharType="separate"/>
        </w:r>
        <w:r w:rsidR="00842D91">
          <w:rPr>
            <w:noProof/>
            <w:webHidden/>
          </w:rPr>
          <w:t>6</w:t>
        </w:r>
        <w:r w:rsidR="00842D91">
          <w:rPr>
            <w:noProof/>
            <w:webHidden/>
          </w:rPr>
          <w:fldChar w:fldCharType="end"/>
        </w:r>
      </w:hyperlink>
    </w:p>
    <w:p w14:paraId="5F21AEA2" w14:textId="4F6A385A" w:rsidR="008675B5" w:rsidRDefault="00D11241">
      <w:r>
        <w:rPr>
          <w:b/>
          <w:bCs/>
          <w:i/>
          <w:iCs/>
          <w:sz w:val="24"/>
          <w:szCs w:val="24"/>
        </w:rPr>
        <w:fldChar w:fldCharType="end"/>
      </w:r>
    </w:p>
    <w:p w14:paraId="5C65494C" w14:textId="4AFD8D46" w:rsidR="008C4502" w:rsidRDefault="00CD66B0" w:rsidP="00E13A0D">
      <w:pPr>
        <w:pStyle w:val="Heading1"/>
        <w:numPr>
          <w:ilvl w:val="0"/>
          <w:numId w:val="2"/>
        </w:numPr>
      </w:pPr>
      <w:r w:rsidRPr="00400631">
        <w:br w:type="page"/>
      </w:r>
      <w:bookmarkStart w:id="0" w:name="_Toc55375123"/>
      <w:r w:rsidR="008C4502" w:rsidRPr="008C4502">
        <w:lastRenderedPageBreak/>
        <w:t>Purpose of document</w:t>
      </w:r>
      <w:bookmarkEnd w:id="0"/>
    </w:p>
    <w:p w14:paraId="34B9D422" w14:textId="77777777" w:rsidR="008C4502" w:rsidRPr="008C4502" w:rsidRDefault="008C4502" w:rsidP="008C4502"/>
    <w:p w14:paraId="580BE8ED" w14:textId="3D95B51D" w:rsidR="00BA6FEF" w:rsidRDefault="00D3364F" w:rsidP="000A110F">
      <w:pPr>
        <w:ind w:firstLine="432"/>
      </w:pPr>
      <w:r>
        <w:t xml:space="preserve">Purpose of this document is to provide instruction for </w:t>
      </w:r>
      <w:r w:rsidR="00F80DE2">
        <w:t>external contractors</w:t>
      </w:r>
      <w:r w:rsidR="005B4418">
        <w:t xml:space="preserve"> / consultants how to install AnyConnect VPN application on Windows </w:t>
      </w:r>
      <w:r w:rsidR="008721F9">
        <w:t>based systems.</w:t>
      </w:r>
    </w:p>
    <w:p w14:paraId="5BF3BE5D" w14:textId="77777777" w:rsidR="00D3364F" w:rsidRDefault="00D3364F" w:rsidP="00BA6FEF"/>
    <w:p w14:paraId="4F993059" w14:textId="5A72787C" w:rsidR="004A7928" w:rsidRDefault="004A7928" w:rsidP="004A7928">
      <w:pPr>
        <w:pStyle w:val="Heading1"/>
        <w:numPr>
          <w:ilvl w:val="0"/>
          <w:numId w:val="19"/>
        </w:numPr>
      </w:pPr>
      <w:bookmarkStart w:id="1" w:name="_Toc480488625"/>
      <w:bookmarkStart w:id="2" w:name="_Toc55375124"/>
      <w:r>
        <w:t xml:space="preserve">AnyConnect </w:t>
      </w:r>
      <w:r w:rsidR="000A110F">
        <w:t xml:space="preserve">External </w:t>
      </w:r>
      <w:r>
        <w:t>VPN service</w:t>
      </w:r>
      <w:bookmarkEnd w:id="1"/>
      <w:bookmarkEnd w:id="2"/>
    </w:p>
    <w:p w14:paraId="555EDEAB" w14:textId="77777777" w:rsidR="008C4502" w:rsidRDefault="008C4502" w:rsidP="008C4502"/>
    <w:p w14:paraId="614B252A" w14:textId="33350E84" w:rsidR="005A3B77" w:rsidRDefault="000A110F" w:rsidP="000A110F">
      <w:pPr>
        <w:ind w:firstLine="432"/>
      </w:pPr>
      <w:r>
        <w:t xml:space="preserve">Cisco AnyConnect </w:t>
      </w:r>
      <w:r w:rsidR="00B8204E">
        <w:t xml:space="preserve">External </w:t>
      </w:r>
      <w:r>
        <w:t xml:space="preserve">VPN service is method of accessing </w:t>
      </w:r>
      <w:r w:rsidR="00B8204E">
        <w:t>Harman resources</w:t>
      </w:r>
      <w:r>
        <w:t xml:space="preserve"> while being connected to untrusted network. Untrusted network means any IP enabled network which is not under Harman authority for instance: </w:t>
      </w:r>
      <w:r w:rsidR="00E0133E">
        <w:t>customer network, h</w:t>
      </w:r>
      <w:r>
        <w:t>ome broadband network, 3G/4G</w:t>
      </w:r>
      <w:r w:rsidR="00E0133E">
        <w:t>/5G</w:t>
      </w:r>
      <w:r>
        <w:t xml:space="preserve"> mobile network, free Wi-Fi network at airport or any other public places.</w:t>
      </w:r>
    </w:p>
    <w:p w14:paraId="452CA837" w14:textId="77777777" w:rsidR="005A3B77" w:rsidRDefault="005A3B77" w:rsidP="000A110F">
      <w:pPr>
        <w:ind w:firstLine="432"/>
      </w:pPr>
    </w:p>
    <w:p w14:paraId="2F787F98" w14:textId="00552E8B" w:rsidR="000A110F" w:rsidRDefault="005A3B77" w:rsidP="000A110F">
      <w:pPr>
        <w:ind w:firstLine="432"/>
      </w:pPr>
      <w:r>
        <w:t>I</w:t>
      </w:r>
      <w:r w:rsidR="009B499C">
        <w:t xml:space="preserve">P network MUST </w:t>
      </w:r>
      <w:r w:rsidR="001572AA">
        <w:t>provide</w:t>
      </w:r>
      <w:r w:rsidR="009B499C">
        <w:t xml:space="preserve"> access to Internet on port 443 </w:t>
      </w:r>
      <w:r w:rsidR="009B5B18">
        <w:t>for both TCP and UDP (DTLS) protocol</w:t>
      </w:r>
      <w:r w:rsidR="001572AA">
        <w:t>s</w:t>
      </w:r>
      <w:r w:rsidR="009B5B18">
        <w:t>.</w:t>
      </w:r>
      <w:r>
        <w:t xml:space="preserve"> Port UDP</w:t>
      </w:r>
      <w:r w:rsidR="00A11456">
        <w:t>/443 is not mandatory but assure the best performance and quality.</w:t>
      </w:r>
    </w:p>
    <w:p w14:paraId="6DD33DD8" w14:textId="3DFBB36D" w:rsidR="008C4502" w:rsidRDefault="00FD67EB" w:rsidP="004A7928">
      <w:pPr>
        <w:pStyle w:val="Heading1"/>
        <w:numPr>
          <w:ilvl w:val="0"/>
          <w:numId w:val="19"/>
        </w:numPr>
      </w:pPr>
      <w:bookmarkStart w:id="3" w:name="_Toc55375125"/>
      <w:r>
        <w:t>Supported systems</w:t>
      </w:r>
      <w:bookmarkEnd w:id="3"/>
    </w:p>
    <w:p w14:paraId="5BF88246" w14:textId="6F7E72FB" w:rsidR="00C90D90" w:rsidRDefault="00C90D90" w:rsidP="00C90D90"/>
    <w:p w14:paraId="394CA3EE" w14:textId="77777777" w:rsidR="005E5522" w:rsidRDefault="005E5522" w:rsidP="005E5522">
      <w:r>
        <w:t>AnyConnect for Windows supports only below Windows family systems</w:t>
      </w:r>
    </w:p>
    <w:p w14:paraId="4C39C005" w14:textId="77777777" w:rsidR="005E5522" w:rsidRDefault="005E5522" w:rsidP="005E5522"/>
    <w:p w14:paraId="5E88627F" w14:textId="77777777" w:rsidR="005E5522" w:rsidRDefault="005E5522" w:rsidP="005E5522">
      <w:pPr>
        <w:pStyle w:val="ListParagraph"/>
        <w:numPr>
          <w:ilvl w:val="0"/>
          <w:numId w:val="20"/>
        </w:numPr>
      </w:pPr>
      <w:r>
        <w:t>Windows 7 SP1 x86 (32bit) and x64(64bit)</w:t>
      </w:r>
    </w:p>
    <w:p w14:paraId="31378472" w14:textId="77777777" w:rsidR="005E5522" w:rsidRDefault="005E5522" w:rsidP="005E5522">
      <w:pPr>
        <w:pStyle w:val="ListParagraph"/>
        <w:numPr>
          <w:ilvl w:val="0"/>
          <w:numId w:val="20"/>
        </w:numPr>
      </w:pPr>
      <w:r>
        <w:t>Windows 8 x86 (32bit) and x64(64bit)</w:t>
      </w:r>
    </w:p>
    <w:p w14:paraId="39E0C8E1" w14:textId="77777777" w:rsidR="005E5522" w:rsidRDefault="005E5522" w:rsidP="005E5522">
      <w:pPr>
        <w:pStyle w:val="ListParagraph"/>
        <w:numPr>
          <w:ilvl w:val="0"/>
          <w:numId w:val="20"/>
        </w:numPr>
      </w:pPr>
      <w:r>
        <w:t>Windows 8.1 &amp; 10 x86 (32bit) and x64(64bit)</w:t>
      </w:r>
    </w:p>
    <w:p w14:paraId="7F8733CE" w14:textId="330B60A6" w:rsidR="005E5522" w:rsidRDefault="005E5522" w:rsidP="005E5522">
      <w:pPr>
        <w:pStyle w:val="ListParagraph"/>
        <w:numPr>
          <w:ilvl w:val="0"/>
          <w:numId w:val="20"/>
        </w:numPr>
      </w:pPr>
      <w:r>
        <w:t>Windows 10 RS1, RS2 &amp; RS3 (32bit) and x64(64bit)</w:t>
      </w:r>
    </w:p>
    <w:p w14:paraId="7AB91908" w14:textId="2E99D479" w:rsidR="001572AA" w:rsidRDefault="001572AA" w:rsidP="001572AA">
      <w:pPr>
        <w:pStyle w:val="Heading1"/>
        <w:numPr>
          <w:ilvl w:val="0"/>
          <w:numId w:val="19"/>
        </w:numPr>
      </w:pPr>
      <w:bookmarkStart w:id="4" w:name="_Toc480488627"/>
      <w:bookmarkStart w:id="5" w:name="_Toc55375126"/>
      <w:r>
        <w:t>How to read this document</w:t>
      </w:r>
      <w:bookmarkEnd w:id="4"/>
      <w:bookmarkEnd w:id="5"/>
    </w:p>
    <w:p w14:paraId="2A023FB8" w14:textId="77777777" w:rsidR="001572AA" w:rsidRPr="00507188" w:rsidRDefault="001572AA" w:rsidP="001572AA"/>
    <w:p w14:paraId="33533A67" w14:textId="60D18AEF" w:rsidR="001572AA" w:rsidRDefault="001572AA" w:rsidP="001572AA">
      <w:pPr>
        <w:ind w:firstLine="432"/>
      </w:pPr>
      <w:r>
        <w:t xml:space="preserve">Enabling </w:t>
      </w:r>
      <w:r w:rsidR="0089036D">
        <w:t>Harman</w:t>
      </w:r>
      <w:r>
        <w:t xml:space="preserve"> AnyConnect </w:t>
      </w:r>
      <w:r w:rsidR="0089036D">
        <w:t xml:space="preserve">VPN client </w:t>
      </w:r>
      <w:r>
        <w:t xml:space="preserve">on Windows is </w:t>
      </w:r>
      <w:r w:rsidR="00097045">
        <w:t xml:space="preserve">relatively </w:t>
      </w:r>
      <w:r w:rsidR="00BC3ABA">
        <w:t xml:space="preserve">simple </w:t>
      </w:r>
      <w:r w:rsidR="00145DAB">
        <w:t>process</w:t>
      </w:r>
      <w:r>
        <w:t xml:space="preserve">. Therefore, go through all below points. Don’t miss anything! </w:t>
      </w:r>
    </w:p>
    <w:p w14:paraId="4DEEDC1F" w14:textId="5C319A8A" w:rsidR="008548E2" w:rsidRDefault="008548E2" w:rsidP="008548E2">
      <w:pPr>
        <w:pStyle w:val="Heading1"/>
        <w:numPr>
          <w:ilvl w:val="0"/>
          <w:numId w:val="19"/>
        </w:numPr>
      </w:pPr>
      <w:bookmarkStart w:id="6" w:name="_Toc480488628"/>
      <w:bookmarkStart w:id="7" w:name="_Toc55375127"/>
      <w:r>
        <w:t>Prerequisites</w:t>
      </w:r>
      <w:bookmarkEnd w:id="6"/>
      <w:bookmarkEnd w:id="7"/>
    </w:p>
    <w:p w14:paraId="5F7F6F12" w14:textId="77777777" w:rsidR="008548E2" w:rsidRDefault="008548E2" w:rsidP="008548E2"/>
    <w:p w14:paraId="36D4EF44" w14:textId="77777777" w:rsidR="008548E2" w:rsidRDefault="008548E2" w:rsidP="008548E2">
      <w:r>
        <w:t>Before you install and connect first time you need to follow below prerequisites points</w:t>
      </w:r>
    </w:p>
    <w:p w14:paraId="733B2C6B" w14:textId="77777777" w:rsidR="000250A3" w:rsidRDefault="000250A3" w:rsidP="000250A3"/>
    <w:p w14:paraId="7DA64E56" w14:textId="77777777" w:rsidR="000250A3" w:rsidRDefault="00210EB2" w:rsidP="000250A3">
      <w:pPr>
        <w:pStyle w:val="ListParagraph"/>
        <w:numPr>
          <w:ilvl w:val="0"/>
          <w:numId w:val="28"/>
        </w:numPr>
      </w:pPr>
      <w:r>
        <w:t xml:space="preserve">You should </w:t>
      </w:r>
      <w:r w:rsidR="00ED1B67">
        <w:t>receive</w:t>
      </w:r>
      <w:r w:rsidRPr="000250A3">
        <w:rPr>
          <w:b/>
          <w:bCs/>
        </w:rPr>
        <w:t xml:space="preserve"> </w:t>
      </w:r>
      <w:r w:rsidR="00ED1B67" w:rsidRPr="000250A3">
        <w:rPr>
          <w:b/>
          <w:bCs/>
        </w:rPr>
        <w:t xml:space="preserve">account </w:t>
      </w:r>
      <w:r w:rsidR="00ED1B67">
        <w:t>(Login/Pass) credentials from your Harman contact person</w:t>
      </w:r>
    </w:p>
    <w:p w14:paraId="5748B51B" w14:textId="77777777" w:rsidR="000250A3" w:rsidRDefault="00ED1B67" w:rsidP="000250A3">
      <w:pPr>
        <w:pStyle w:val="ListParagraph"/>
        <w:numPr>
          <w:ilvl w:val="0"/>
          <w:numId w:val="28"/>
        </w:numPr>
      </w:pPr>
      <w:r>
        <w:t xml:space="preserve">You should have provisioned </w:t>
      </w:r>
      <w:r w:rsidR="00BC3ABA">
        <w:t xml:space="preserve">Harman </w:t>
      </w:r>
      <w:r w:rsidR="00BC3ABA" w:rsidRPr="000250A3">
        <w:rPr>
          <w:b/>
          <w:bCs/>
        </w:rPr>
        <w:t>Multi Factor Authentication</w:t>
      </w:r>
      <w:r w:rsidR="00097045" w:rsidRPr="000250A3">
        <w:rPr>
          <w:b/>
          <w:bCs/>
        </w:rPr>
        <w:t xml:space="preserve"> MFA</w:t>
      </w:r>
      <w:r w:rsidR="00BC3ABA">
        <w:t xml:space="preserve"> app on your mobile device</w:t>
      </w:r>
      <w:r w:rsidR="000250A3">
        <w:t xml:space="preserve">. </w:t>
      </w:r>
    </w:p>
    <w:p w14:paraId="39361165" w14:textId="77777777" w:rsidR="000250A3" w:rsidRDefault="00BC3ABA" w:rsidP="000250A3">
      <w:pPr>
        <w:pStyle w:val="ListParagraph"/>
        <w:numPr>
          <w:ilvl w:val="0"/>
          <w:numId w:val="28"/>
        </w:numPr>
      </w:pPr>
      <w:r>
        <w:t>Ask Harman contact person fo</w:t>
      </w:r>
      <w:r w:rsidR="001910D2">
        <w:t>r</w:t>
      </w:r>
      <w:r>
        <w:t xml:space="preserve"> help if you haven’t received any.</w:t>
      </w:r>
    </w:p>
    <w:p w14:paraId="3E8BD392" w14:textId="6C69FDAF" w:rsidR="00A70898" w:rsidRDefault="00521452" w:rsidP="000250A3">
      <w:pPr>
        <w:pStyle w:val="ListParagraph"/>
        <w:numPr>
          <w:ilvl w:val="0"/>
          <w:numId w:val="28"/>
        </w:numPr>
      </w:pPr>
      <w:r>
        <w:t xml:space="preserve">You should receive </w:t>
      </w:r>
      <w:r w:rsidR="00B545CB">
        <w:t>e-mail from Harman contact person which contains URL links</w:t>
      </w:r>
      <w:r w:rsidR="002A6E11">
        <w:t xml:space="preserve"> for AnyConnect </w:t>
      </w:r>
      <w:r w:rsidR="00D53F8F">
        <w:t>binaries for specific platform</w:t>
      </w:r>
      <w:r w:rsidR="00097045">
        <w:t>.</w:t>
      </w:r>
      <w:r w:rsidR="0007798A">
        <w:t xml:space="preserve"> Download all related files</w:t>
      </w:r>
      <w:r w:rsidR="00F10B6E">
        <w:t>.</w:t>
      </w:r>
    </w:p>
    <w:p w14:paraId="5DD0FCE7" w14:textId="731E3DCF" w:rsidR="00D53F8F" w:rsidRDefault="00D53F8F" w:rsidP="00D53F8F">
      <w:pPr>
        <w:pStyle w:val="Heading1"/>
        <w:numPr>
          <w:ilvl w:val="0"/>
          <w:numId w:val="19"/>
        </w:numPr>
      </w:pPr>
      <w:bookmarkStart w:id="8" w:name="_Toc55375128"/>
      <w:r>
        <w:t>Installation</w:t>
      </w:r>
      <w:bookmarkEnd w:id="8"/>
    </w:p>
    <w:p w14:paraId="37776704" w14:textId="77777777" w:rsidR="000250A3" w:rsidRDefault="000250A3" w:rsidP="000250A3"/>
    <w:p w14:paraId="756F66B0" w14:textId="6A3612AD" w:rsidR="00032F5F" w:rsidRDefault="00012D72" w:rsidP="000250A3">
      <w:pPr>
        <w:pStyle w:val="ListParagraph"/>
        <w:numPr>
          <w:ilvl w:val="0"/>
          <w:numId w:val="23"/>
        </w:numPr>
      </w:pPr>
      <w:r>
        <w:t xml:space="preserve">Unzip </w:t>
      </w:r>
      <w:r w:rsidR="00E7253C">
        <w:t>archived file</w:t>
      </w:r>
      <w:r w:rsidR="005517F9">
        <w:t xml:space="preserve"> </w:t>
      </w:r>
      <w:r w:rsidR="005517F9" w:rsidRPr="000250A3">
        <w:rPr>
          <w:b/>
          <w:bCs/>
        </w:rPr>
        <w:t>anyconnect-windows-client.7z</w:t>
      </w:r>
      <w:r w:rsidR="00287B50">
        <w:t xml:space="preserve">. </w:t>
      </w:r>
    </w:p>
    <w:p w14:paraId="7B4F8F2C" w14:textId="45654FD2" w:rsidR="00D53F8F" w:rsidRDefault="00032F5F" w:rsidP="00012D72">
      <w:pPr>
        <w:pStyle w:val="ListParagraph"/>
        <w:numPr>
          <w:ilvl w:val="0"/>
          <w:numId w:val="23"/>
        </w:numPr>
      </w:pPr>
      <w:r>
        <w:t>After unzipping, y</w:t>
      </w:r>
      <w:r w:rsidR="00287B50">
        <w:t>ou should receive file “</w:t>
      </w:r>
      <w:r w:rsidR="00287B50" w:rsidRPr="006A228B">
        <w:rPr>
          <w:b/>
          <w:bCs/>
        </w:rPr>
        <w:t>anyconnect-win-XXXXXXX-core-vpn-predeploy-k9.msi</w:t>
      </w:r>
      <w:r w:rsidR="00287B50">
        <w:t>”</w:t>
      </w:r>
      <w:r w:rsidR="00D03CEE">
        <w:t xml:space="preserve"> and </w:t>
      </w:r>
      <w:r w:rsidR="00483C67">
        <w:t xml:space="preserve">directory </w:t>
      </w:r>
      <w:r w:rsidR="00784157" w:rsidRPr="00784157">
        <w:rPr>
          <w:b/>
          <w:bCs/>
        </w:rPr>
        <w:t>/Profiles/</w:t>
      </w:r>
      <w:proofErr w:type="spellStart"/>
      <w:r w:rsidR="00784157" w:rsidRPr="00784157">
        <w:rPr>
          <w:b/>
          <w:bCs/>
        </w:rPr>
        <w:t>vpn</w:t>
      </w:r>
      <w:proofErr w:type="spellEnd"/>
      <w:r w:rsidR="00784157" w:rsidRPr="00784157">
        <w:rPr>
          <w:b/>
          <w:bCs/>
        </w:rPr>
        <w:t>/vpn-external.xml</w:t>
      </w:r>
      <w:r w:rsidR="00784157">
        <w:t>.</w:t>
      </w:r>
    </w:p>
    <w:p w14:paraId="50A99DFB" w14:textId="21633A5F" w:rsidR="00287B50" w:rsidRDefault="00021280" w:rsidP="00287B50">
      <w:pPr>
        <w:pStyle w:val="ListParagraph"/>
        <w:numPr>
          <w:ilvl w:val="0"/>
          <w:numId w:val="23"/>
        </w:numPr>
      </w:pPr>
      <w:r>
        <w:t xml:space="preserve">Start installation of MSI file by </w:t>
      </w:r>
      <w:r w:rsidR="00287B50">
        <w:t>double click or right click + Install.</w:t>
      </w:r>
      <w:r w:rsidR="00E14B0A">
        <w:t xml:space="preserve"> Click “Next” to start and finish installation process.</w:t>
      </w:r>
    </w:p>
    <w:p w14:paraId="37636312" w14:textId="66A2574D" w:rsidR="00EA402C" w:rsidRDefault="00567F48" w:rsidP="005309CE">
      <w:pPr>
        <w:pStyle w:val="ListParagraph"/>
        <w:numPr>
          <w:ilvl w:val="0"/>
          <w:numId w:val="23"/>
        </w:numPr>
      </w:pPr>
      <w:r>
        <w:lastRenderedPageBreak/>
        <w:t xml:space="preserve">Open AnyConnect app. </w:t>
      </w:r>
      <w:r w:rsidR="00EA402C">
        <w:t>AnyConnect app should look like below:</w:t>
      </w:r>
    </w:p>
    <w:p w14:paraId="32EA27E1" w14:textId="34B16F4A" w:rsidR="00EA402C" w:rsidRDefault="009C7129" w:rsidP="00EA402C">
      <w:r>
        <w:rPr>
          <w:noProof/>
          <w:lang w:val="en-GB"/>
        </w:rPr>
        <w:drawing>
          <wp:inline distT="0" distB="0" distL="0" distR="0" wp14:anchorId="16074BD1" wp14:editId="30F453EA">
            <wp:extent cx="3943350" cy="18478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2A0B4" w14:textId="77777777" w:rsidR="00EA402C" w:rsidRDefault="00EA402C" w:rsidP="00EA402C"/>
    <w:p w14:paraId="57FB7107" w14:textId="6BE19A89" w:rsidR="00EA402C" w:rsidRDefault="00EA402C" w:rsidP="00EA402C">
      <w:pPr>
        <w:pStyle w:val="Heading1"/>
        <w:numPr>
          <w:ilvl w:val="0"/>
          <w:numId w:val="19"/>
        </w:numPr>
      </w:pPr>
      <w:bookmarkStart w:id="9" w:name="_Toc55375129"/>
      <w:r>
        <w:t>Establish VPN connection to Harman</w:t>
      </w:r>
      <w:bookmarkEnd w:id="9"/>
    </w:p>
    <w:p w14:paraId="48F25E9F" w14:textId="1524E67C" w:rsidR="00EA402C" w:rsidRDefault="00EA402C" w:rsidP="00EA402C"/>
    <w:p w14:paraId="731089BD" w14:textId="31139747" w:rsidR="0023105E" w:rsidRDefault="0023105E" w:rsidP="0023105E">
      <w:pPr>
        <w:pStyle w:val="ListParagraph"/>
        <w:numPr>
          <w:ilvl w:val="0"/>
          <w:numId w:val="25"/>
        </w:numPr>
      </w:pPr>
      <w:r>
        <w:t>Decide to which gateway you wish to connect.</w:t>
      </w:r>
    </w:p>
    <w:p w14:paraId="5BDAE838" w14:textId="2EC69D08" w:rsidR="0064321F" w:rsidRDefault="0023105E" w:rsidP="0064321F">
      <w:pPr>
        <w:pStyle w:val="ListParagraph"/>
        <w:numPr>
          <w:ilvl w:val="0"/>
          <w:numId w:val="25"/>
        </w:numPr>
      </w:pPr>
      <w:r>
        <w:t xml:space="preserve">Harman recommends </w:t>
      </w:r>
      <w:r w:rsidR="0063202C">
        <w:t>connecting</w:t>
      </w:r>
      <w:r>
        <w:t xml:space="preserve"> to the gateway which </w:t>
      </w:r>
      <w:r w:rsidR="00BE1ED0">
        <w:t>is the closest to destination server</w:t>
      </w:r>
      <w:r w:rsidR="00EB1412">
        <w:t xml:space="preserve"> or </w:t>
      </w:r>
      <w:r w:rsidR="00BE1ED0">
        <w:t xml:space="preserve">application which you want to connect. For </w:t>
      </w:r>
      <w:r w:rsidR="00F41BF4">
        <w:t>example,</w:t>
      </w:r>
      <w:r w:rsidR="00EB1412">
        <w:t xml:space="preserve"> if you are based in Europe and want to connect to server / application which is hosted in </w:t>
      </w:r>
      <w:r w:rsidR="00F41BF4">
        <w:t xml:space="preserve">Harman US region. </w:t>
      </w:r>
      <w:r w:rsidR="00032F5F">
        <w:t>It’s</w:t>
      </w:r>
      <w:r w:rsidR="00F41BF4">
        <w:t xml:space="preserve"> better to connect “Harman Chicago”</w:t>
      </w:r>
      <w:r w:rsidR="0064321F">
        <w:t xml:space="preserve">. </w:t>
      </w:r>
    </w:p>
    <w:p w14:paraId="568793D9" w14:textId="32B01C67" w:rsidR="001572AA" w:rsidRDefault="0064321F" w:rsidP="00AF5C73">
      <w:pPr>
        <w:pStyle w:val="ListParagraph"/>
        <w:numPr>
          <w:ilvl w:val="0"/>
          <w:numId w:val="25"/>
        </w:numPr>
      </w:pPr>
      <w:r>
        <w:t xml:space="preserve">In some </w:t>
      </w:r>
      <w:r w:rsidR="00DA0CE4">
        <w:t>cases,</w:t>
      </w:r>
      <w:r>
        <w:t xml:space="preserve"> </w:t>
      </w:r>
      <w:r w:rsidR="00D35A68">
        <w:t>it’s</w:t>
      </w:r>
      <w:r>
        <w:t xml:space="preserve"> better to connect to the closest gateway </w:t>
      </w:r>
      <w:r w:rsidR="001560AD">
        <w:t xml:space="preserve">of your physical location. For </w:t>
      </w:r>
      <w:r w:rsidR="00DA0CE4">
        <w:t>example,</w:t>
      </w:r>
      <w:r w:rsidR="001560AD">
        <w:t xml:space="preserve"> users in China may prefer to connect via “Harman – Shenzhen</w:t>
      </w:r>
      <w:r w:rsidR="00DA0CE4">
        <w:t>” gateway.</w:t>
      </w:r>
    </w:p>
    <w:p w14:paraId="610DFE51" w14:textId="3831C2A8" w:rsidR="005E5522" w:rsidRDefault="0023105E" w:rsidP="00C90D9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BAE9A0D" wp14:editId="7834BBB6">
            <wp:extent cx="3943350" cy="184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6A17" w14:textId="32C3E400" w:rsidR="00DA0CE4" w:rsidRDefault="00DA0CE4" w:rsidP="00C90D90">
      <w:pPr>
        <w:rPr>
          <w:lang w:val="en-GB"/>
        </w:rPr>
      </w:pPr>
    </w:p>
    <w:p w14:paraId="200EA034" w14:textId="293E64B3" w:rsidR="00DA0CE4" w:rsidRDefault="00183D14" w:rsidP="00DA0CE4">
      <w:pPr>
        <w:pStyle w:val="ListParagraph"/>
        <w:numPr>
          <w:ilvl w:val="0"/>
          <w:numId w:val="26"/>
        </w:numPr>
      </w:pPr>
      <w:r>
        <w:t>Click connect to establish</w:t>
      </w:r>
      <w:r w:rsidR="00D35A68">
        <w:t xml:space="preserve"> VPN connection</w:t>
      </w:r>
    </w:p>
    <w:p w14:paraId="59A9F33A" w14:textId="61A25663" w:rsidR="00D35A68" w:rsidRDefault="00D35A68" w:rsidP="00DA0CE4">
      <w:pPr>
        <w:pStyle w:val="ListParagraph"/>
        <w:numPr>
          <w:ilvl w:val="0"/>
          <w:numId w:val="26"/>
        </w:numPr>
      </w:pPr>
      <w:r>
        <w:t>Provide credentials</w:t>
      </w:r>
    </w:p>
    <w:p w14:paraId="2BD90C4D" w14:textId="214F25B1" w:rsidR="00D35A68" w:rsidRDefault="00D35A68" w:rsidP="00DA0CE4">
      <w:pPr>
        <w:pStyle w:val="ListParagraph"/>
        <w:numPr>
          <w:ilvl w:val="0"/>
          <w:numId w:val="26"/>
        </w:numPr>
      </w:pPr>
      <w:r w:rsidRPr="00032F5F">
        <w:rPr>
          <w:b/>
          <w:bCs/>
        </w:rPr>
        <w:t>Username:</w:t>
      </w:r>
      <w:r>
        <w:t xml:space="preserve"> </w:t>
      </w:r>
      <w:r w:rsidR="005C4689">
        <w:t>Login-name provided by Harman</w:t>
      </w:r>
    </w:p>
    <w:p w14:paraId="0949DFD5" w14:textId="1C5EA721" w:rsidR="00D35A68" w:rsidRDefault="00D35A68" w:rsidP="00DA0CE4">
      <w:pPr>
        <w:pStyle w:val="ListParagraph"/>
        <w:numPr>
          <w:ilvl w:val="0"/>
          <w:numId w:val="26"/>
        </w:numPr>
      </w:pPr>
      <w:r w:rsidRPr="00032F5F">
        <w:rPr>
          <w:b/>
          <w:bCs/>
        </w:rPr>
        <w:t>Password</w:t>
      </w:r>
      <w:r w:rsidR="005C4689" w:rsidRPr="00032F5F">
        <w:rPr>
          <w:b/>
          <w:bCs/>
        </w:rPr>
        <w:t>:</w:t>
      </w:r>
      <w:r w:rsidR="005C4689">
        <w:t xml:space="preserve"> Password provided by Harman</w:t>
      </w:r>
    </w:p>
    <w:p w14:paraId="19E6F753" w14:textId="15A8C915" w:rsidR="00D35A68" w:rsidRDefault="00D35A68" w:rsidP="00DA0CE4">
      <w:pPr>
        <w:pStyle w:val="ListParagraph"/>
        <w:numPr>
          <w:ilvl w:val="0"/>
          <w:numId w:val="26"/>
        </w:numPr>
      </w:pPr>
      <w:r w:rsidRPr="00032F5F">
        <w:rPr>
          <w:b/>
          <w:bCs/>
        </w:rPr>
        <w:t>Second Password</w:t>
      </w:r>
      <w:r w:rsidR="005C4689" w:rsidRPr="00032F5F">
        <w:rPr>
          <w:b/>
          <w:bCs/>
        </w:rPr>
        <w:t>:</w:t>
      </w:r>
      <w:r w:rsidR="005C4689">
        <w:t xml:space="preserve"> </w:t>
      </w:r>
      <w:r w:rsidR="00D32EF7">
        <w:t>6-digit</w:t>
      </w:r>
      <w:r w:rsidR="005C4689">
        <w:t xml:space="preserve"> code generated by your</w:t>
      </w:r>
      <w:r w:rsidR="00DD0E94">
        <w:t xml:space="preserve"> Multi Factor authentication app installed on device (mobile).</w:t>
      </w:r>
    </w:p>
    <w:p w14:paraId="1B0407C9" w14:textId="53641C11" w:rsidR="00747677" w:rsidRDefault="00747677" w:rsidP="00DA0CE4">
      <w:pPr>
        <w:pStyle w:val="ListParagraph"/>
        <w:numPr>
          <w:ilvl w:val="0"/>
          <w:numId w:val="26"/>
        </w:numPr>
      </w:pPr>
      <w:bookmarkStart w:id="10" w:name="_Hlk55375290"/>
      <w:r>
        <w:rPr>
          <w:b/>
          <w:bCs/>
        </w:rPr>
        <w:t>Second Password [push] –</w:t>
      </w:r>
      <w:r>
        <w:t xml:space="preserve"> Instead of typing </w:t>
      </w:r>
      <w:r w:rsidR="00D32EF7">
        <w:t>6-digit</w:t>
      </w:r>
      <w:r>
        <w:t xml:space="preserve"> code which ma</w:t>
      </w:r>
      <w:r w:rsidR="00EE28B1">
        <w:t>y not</w:t>
      </w:r>
      <w:r>
        <w:t xml:space="preserve"> always </w:t>
      </w:r>
      <w:r w:rsidR="00EE28B1">
        <w:t xml:space="preserve">be </w:t>
      </w:r>
      <w:r>
        <w:t>convenient, there is an option to type “push” string. Immediately on mobile device push message appears from DUO app. Just click “Approve” to get connected.</w:t>
      </w:r>
    </w:p>
    <w:bookmarkEnd w:id="10"/>
    <w:p w14:paraId="243E845E" w14:textId="355FEF00" w:rsidR="00D35A68" w:rsidRDefault="00D35A68" w:rsidP="00D35A68">
      <w:r>
        <w:rPr>
          <w:noProof/>
        </w:rPr>
        <w:lastRenderedPageBreak/>
        <w:drawing>
          <wp:inline distT="0" distB="0" distL="0" distR="0" wp14:anchorId="3214185A" wp14:editId="4D45BAF9">
            <wp:extent cx="3505200" cy="356147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56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A08D" w14:textId="61FC1AFC" w:rsidR="001640CD" w:rsidRDefault="001640CD" w:rsidP="00D35A68"/>
    <w:p w14:paraId="1FA4269E" w14:textId="05877898" w:rsidR="001640CD" w:rsidRDefault="001640CD" w:rsidP="001640CD">
      <w:pPr>
        <w:pStyle w:val="ListParagraph"/>
        <w:numPr>
          <w:ilvl w:val="0"/>
          <w:numId w:val="27"/>
        </w:numPr>
      </w:pPr>
      <w:r>
        <w:t xml:space="preserve">Indication “connected” in </w:t>
      </w:r>
      <w:r w:rsidR="0019131A">
        <w:t>bottom-right corner</w:t>
      </w:r>
      <w:r w:rsidR="0083633E">
        <w:t xml:space="preserve"> notifies about successful VPN connection </w:t>
      </w:r>
    </w:p>
    <w:p w14:paraId="17590DFD" w14:textId="2C918729" w:rsidR="0019131A" w:rsidRDefault="0019131A" w:rsidP="0019131A"/>
    <w:p w14:paraId="65FB0AEE" w14:textId="392A0E80" w:rsidR="0019131A" w:rsidRDefault="0019131A" w:rsidP="0019131A">
      <w:r>
        <w:rPr>
          <w:noProof/>
        </w:rPr>
        <w:drawing>
          <wp:inline distT="0" distB="0" distL="0" distR="0" wp14:anchorId="1D2131BD" wp14:editId="0FDB85F1">
            <wp:extent cx="3474720" cy="10058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0F95" w14:textId="15117AC2" w:rsidR="0083633E" w:rsidRDefault="0083633E" w:rsidP="0019131A"/>
    <w:p w14:paraId="5A9F1DB8" w14:textId="7681C0FC" w:rsidR="0083633E" w:rsidRDefault="0083633E" w:rsidP="0083633E">
      <w:pPr>
        <w:pStyle w:val="ListParagraph"/>
        <w:numPr>
          <w:ilvl w:val="0"/>
          <w:numId w:val="27"/>
        </w:numPr>
      </w:pPr>
      <w:r>
        <w:t>User may disconnect anytime by clicki</w:t>
      </w:r>
      <w:r w:rsidR="00862047">
        <w:t>ng “disconnect” button.</w:t>
      </w:r>
    </w:p>
    <w:p w14:paraId="03B0A0E3" w14:textId="7F601A57" w:rsidR="00862047" w:rsidRDefault="00862047" w:rsidP="00862047">
      <w:r>
        <w:rPr>
          <w:noProof/>
        </w:rPr>
        <w:drawing>
          <wp:inline distT="0" distB="0" distL="0" distR="0" wp14:anchorId="7BF6D0D2" wp14:editId="46B5F4B6">
            <wp:extent cx="4019550" cy="18954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7990" w14:textId="2C4749D4" w:rsidR="00EA7964" w:rsidRDefault="00EA7964" w:rsidP="00862047"/>
    <w:p w14:paraId="7CC6CD79" w14:textId="11592D25" w:rsidR="00EA7964" w:rsidRDefault="00EA7964" w:rsidP="00EA7964">
      <w:pPr>
        <w:pStyle w:val="Heading1"/>
        <w:numPr>
          <w:ilvl w:val="0"/>
          <w:numId w:val="19"/>
        </w:numPr>
      </w:pPr>
      <w:bookmarkStart w:id="11" w:name="_Toc55375130"/>
      <w:r>
        <w:t>Cisco DUO MFA application</w:t>
      </w:r>
      <w:bookmarkEnd w:id="11"/>
    </w:p>
    <w:p w14:paraId="6BA57197" w14:textId="45039E79" w:rsidR="00EA7964" w:rsidRDefault="00EA7964" w:rsidP="00EA7964"/>
    <w:p w14:paraId="36E36219" w14:textId="5C042CF7" w:rsidR="00EA7964" w:rsidRDefault="00EA7964" w:rsidP="00EA7964">
      <w:pPr>
        <w:pStyle w:val="ListParagraph"/>
        <w:numPr>
          <w:ilvl w:val="0"/>
          <w:numId w:val="30"/>
        </w:numPr>
      </w:pPr>
      <w:r>
        <w:t>Cisco DUO is MFA (multi-factor-authentication) app which provides second authentication method</w:t>
      </w:r>
    </w:p>
    <w:p w14:paraId="273DEACE" w14:textId="7F994257" w:rsidR="00EA7964" w:rsidRDefault="00EA7964" w:rsidP="00EA7964">
      <w:pPr>
        <w:pStyle w:val="ListParagraph"/>
        <w:numPr>
          <w:ilvl w:val="0"/>
          <w:numId w:val="30"/>
        </w:numPr>
      </w:pPr>
      <w:r>
        <w:t xml:space="preserve">DUO can be provisioned via self-service portal </w:t>
      </w:r>
      <w:hyperlink r:id="rId15" w:history="1">
        <w:r w:rsidRPr="00402D21">
          <w:rPr>
            <w:rStyle w:val="Hyperlink"/>
          </w:rPr>
          <w:t>https://mfaselfservice.harman.com/</w:t>
        </w:r>
      </w:hyperlink>
    </w:p>
    <w:p w14:paraId="0D06505B" w14:textId="1FB1F8B8" w:rsidR="00763200" w:rsidRDefault="00763200" w:rsidP="00EA7964">
      <w:pPr>
        <w:pStyle w:val="ListParagraph"/>
        <w:numPr>
          <w:ilvl w:val="0"/>
          <w:numId w:val="30"/>
        </w:numPr>
      </w:pPr>
      <w:r>
        <w:lastRenderedPageBreak/>
        <w:t>After DUO is activated it should look like below</w:t>
      </w:r>
    </w:p>
    <w:p w14:paraId="61D591A3" w14:textId="63CF0DFA" w:rsidR="00EA7964" w:rsidRPr="00EA7964" w:rsidRDefault="00763200" w:rsidP="0076320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5C0955" wp14:editId="3FF2AAA7">
                <wp:simplePos x="0" y="0"/>
                <wp:positionH relativeFrom="column">
                  <wp:posOffset>3013710</wp:posOffset>
                </wp:positionH>
                <wp:positionV relativeFrom="paragraph">
                  <wp:posOffset>71755</wp:posOffset>
                </wp:positionV>
                <wp:extent cx="1015365" cy="254000"/>
                <wp:effectExtent l="0" t="0" r="13335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365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9B91831" w14:textId="26D1EE4F" w:rsidR="00763200" w:rsidRPr="00763200" w:rsidRDefault="00763200" w:rsidP="00763200">
                            <w:pPr>
                              <w:rPr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lang w:val="pl-PL"/>
                              </w:rPr>
                              <w:t>Hide</w:t>
                            </w:r>
                            <w:proofErr w:type="spellEnd"/>
                            <w:r>
                              <w:rPr>
                                <w:lang w:val="pl-P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pl-PL"/>
                              </w:rPr>
                              <w:t>button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C095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37.3pt;margin-top:5.65pt;width:79.95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" fillcolor="white [3201]" strokecolor="red" strokeweight="1.5pt">
                <v:textbox>
                  <w:txbxContent>
                    <w:p w14:paraId="59B91831" w14:textId="26D1EE4F" w:rsidR="00763200" w:rsidRPr="00763200" w:rsidRDefault="00763200" w:rsidP="00763200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Hide</w:t>
                      </w:r>
                      <w:proofErr w:type="spellEnd"/>
                      <w:r>
                        <w:rPr>
                          <w:lang w:val="pl-PL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pl-PL"/>
                        </w:rPr>
                        <w:t>button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B900F5" wp14:editId="6F6B6449">
                <wp:simplePos x="0" y="0"/>
                <wp:positionH relativeFrom="column">
                  <wp:posOffset>2623111</wp:posOffset>
                </wp:positionH>
                <wp:positionV relativeFrom="paragraph">
                  <wp:posOffset>150998</wp:posOffset>
                </wp:positionV>
                <wp:extent cx="338447" cy="0"/>
                <wp:effectExtent l="38100" t="76200" r="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84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BBBF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06.55pt;margin-top:11.9pt;width:26.65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5F9624" wp14:editId="335049F1">
                <wp:simplePos x="0" y="0"/>
                <wp:positionH relativeFrom="column">
                  <wp:posOffset>2622814</wp:posOffset>
                </wp:positionH>
                <wp:positionV relativeFrom="paragraph">
                  <wp:posOffset>528510</wp:posOffset>
                </wp:positionV>
                <wp:extent cx="338447" cy="0"/>
                <wp:effectExtent l="38100" t="76200" r="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84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678B23" id="Straight Arrow Connector 7" o:spid="_x0000_s1026" type="#_x0000_t32" style="position:absolute;margin-left:206.5pt;margin-top:41.6pt;width:26.65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AEFDCC" wp14:editId="6ED02B76">
                <wp:simplePos x="0" y="0"/>
                <wp:positionH relativeFrom="column">
                  <wp:posOffset>3014592</wp:posOffset>
                </wp:positionH>
                <wp:positionV relativeFrom="paragraph">
                  <wp:posOffset>392208</wp:posOffset>
                </wp:positionV>
                <wp:extent cx="914400" cy="254413"/>
                <wp:effectExtent l="0" t="0" r="19685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4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EE4627D" w14:textId="1AF0475F" w:rsidR="00763200" w:rsidRPr="00763200" w:rsidRDefault="00763200" w:rsidP="00763200">
                            <w:pPr>
                              <w:rPr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lang w:val="pl-PL"/>
                              </w:rPr>
                              <w:t>refresh</w:t>
                            </w:r>
                            <w:proofErr w:type="spellEnd"/>
                            <w:r>
                              <w:rPr>
                                <w:lang w:val="pl-P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pl-PL"/>
                              </w:rPr>
                              <w:t>button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FDCC" id="Text Box 6" o:spid="_x0000_s1027" type="#_x0000_t202" style="position:absolute;left:0;text-align:left;margin-left:237.35pt;margin-top:30.9pt;width:1in;height:20.0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" fillcolor="white [3201]" strokecolor="red" strokeweight="1.5pt">
                <v:textbox>
                  <w:txbxContent>
                    <w:p w14:paraId="0EE4627D" w14:textId="1AF0475F" w:rsidR="00763200" w:rsidRPr="00763200" w:rsidRDefault="00763200" w:rsidP="00763200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refresh</w:t>
                      </w:r>
                      <w:proofErr w:type="spellEnd"/>
                      <w:r>
                        <w:rPr>
                          <w:lang w:val="pl-PL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pl-PL"/>
                        </w:rPr>
                        <w:t>button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D926AE" wp14:editId="3F9E9B3D">
                <wp:simplePos x="0" y="0"/>
                <wp:positionH relativeFrom="column">
                  <wp:posOffset>2308860</wp:posOffset>
                </wp:positionH>
                <wp:positionV relativeFrom="paragraph">
                  <wp:posOffset>89535</wp:posOffset>
                </wp:positionV>
                <wp:extent cx="236220" cy="127000"/>
                <wp:effectExtent l="0" t="0" r="1143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F2191" id="Rectangle 5" o:spid="_x0000_s1026" style="position:absolute;margin-left:181.8pt;margin-top:7.05pt;width:18.6pt;height:1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0952BD" wp14:editId="769EB6B7">
                <wp:simplePos x="0" y="0"/>
                <wp:positionH relativeFrom="column">
                  <wp:posOffset>2308860</wp:posOffset>
                </wp:positionH>
                <wp:positionV relativeFrom="paragraph">
                  <wp:posOffset>387985</wp:posOffset>
                </wp:positionV>
                <wp:extent cx="236220" cy="260350"/>
                <wp:effectExtent l="0" t="0" r="1143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6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B3537" id="Rectangle 4" o:spid="_x0000_s1026" style="position:absolute;margin-left:181.8pt;margin-top:30.55pt;width:18.6pt;height:2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6C79F15C" wp14:editId="607244C3">
            <wp:extent cx="2090420" cy="847468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625" cy="85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80C8D" w14:textId="220B6337" w:rsidR="00EA7964" w:rsidRDefault="00763200" w:rsidP="00763200">
      <w:pPr>
        <w:pStyle w:val="ListParagraph"/>
        <w:numPr>
          <w:ilvl w:val="0"/>
          <w:numId w:val="30"/>
        </w:numPr>
      </w:pPr>
      <w:r>
        <w:t xml:space="preserve">Important note: The same code </w:t>
      </w:r>
      <w:r w:rsidRPr="0076291F">
        <w:rPr>
          <w:highlight w:val="yellow"/>
        </w:rPr>
        <w:t>cannot be used twice.</w:t>
      </w:r>
      <w:r>
        <w:t xml:space="preserve"> In order to get new code, you must:</w:t>
      </w:r>
    </w:p>
    <w:p w14:paraId="0C829E26" w14:textId="673AA207" w:rsidR="00763200" w:rsidRDefault="00763200" w:rsidP="00763200">
      <w:pPr>
        <w:pStyle w:val="ListParagraph"/>
        <w:numPr>
          <w:ilvl w:val="1"/>
          <w:numId w:val="30"/>
        </w:numPr>
      </w:pPr>
      <w:r>
        <w:t>Click “refresh” button</w:t>
      </w:r>
    </w:p>
    <w:p w14:paraId="44686DF7" w14:textId="1C6E0E37" w:rsidR="00763200" w:rsidRDefault="00763200" w:rsidP="00763200">
      <w:pPr>
        <w:pStyle w:val="ListParagraph"/>
        <w:numPr>
          <w:ilvl w:val="1"/>
          <w:numId w:val="30"/>
        </w:numPr>
      </w:pPr>
      <w:r>
        <w:t>Click “hide” button (new code is then generated every 15sec)</w:t>
      </w:r>
    </w:p>
    <w:p w14:paraId="49776C8B" w14:textId="375BEFD7" w:rsidR="00763200" w:rsidRDefault="00763200" w:rsidP="00763200">
      <w:pPr>
        <w:pStyle w:val="ListParagraph"/>
        <w:numPr>
          <w:ilvl w:val="1"/>
          <w:numId w:val="30"/>
        </w:numPr>
      </w:pPr>
      <w:r>
        <w:t>Close / Open app (app must be completely closed</w:t>
      </w:r>
      <w:r w:rsidR="000D7991">
        <w:t xml:space="preserve"> on the system)</w:t>
      </w:r>
    </w:p>
    <w:p w14:paraId="5D0CD62F" w14:textId="335E5307" w:rsidR="000D7991" w:rsidRDefault="00D32EF7" w:rsidP="000D7991">
      <w:pPr>
        <w:pStyle w:val="ListParagraph"/>
        <w:numPr>
          <w:ilvl w:val="0"/>
          <w:numId w:val="30"/>
        </w:numPr>
      </w:pPr>
      <w:r>
        <w:t xml:space="preserve">Instead of typing 6-digit code, there is possible to type “push” string as secondary password. Push </w:t>
      </w:r>
      <w:r w:rsidR="003D4778">
        <w:t>message</w:t>
      </w:r>
      <w:r>
        <w:t xml:space="preserve"> </w:t>
      </w:r>
      <w:r w:rsidR="003D4778">
        <w:t>will be</w:t>
      </w:r>
      <w:r>
        <w:t xml:space="preserve"> sent immediately to mobile </w:t>
      </w:r>
      <w:proofErr w:type="gramStart"/>
      <w:r>
        <w:t>in order to</w:t>
      </w:r>
      <w:proofErr w:type="gramEnd"/>
      <w:r>
        <w:t xml:space="preserve"> “approve”. After its approved VPN connection will be established.</w:t>
      </w:r>
    </w:p>
    <w:p w14:paraId="48DC3367" w14:textId="77777777" w:rsidR="009C3FCC" w:rsidRDefault="009C3FCC" w:rsidP="009C3FCC">
      <w:pPr>
        <w:pStyle w:val="ListParagraph"/>
      </w:pPr>
    </w:p>
    <w:p w14:paraId="715C88BC" w14:textId="52BB85CD" w:rsidR="00D32EF7" w:rsidRPr="00DA0CE4" w:rsidRDefault="009C3FCC" w:rsidP="009F73B6">
      <w:pPr>
        <w:pStyle w:val="ListParagraph"/>
      </w:pPr>
      <w:r>
        <w:rPr>
          <w:noProof/>
        </w:rPr>
        <w:drawing>
          <wp:inline distT="0" distB="0" distL="0" distR="0" wp14:anchorId="7F08F6B7" wp14:editId="791FF556">
            <wp:extent cx="1925787" cy="4170180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_645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329" cy="417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EF7" w:rsidRPr="00DA0CE4" w:rsidSect="009A7BC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40" w:code="9"/>
      <w:pgMar w:top="680" w:right="1134" w:bottom="1134" w:left="1134" w:header="720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6BA3A8" w14:textId="77777777" w:rsidR="001E4EFA" w:rsidRDefault="001E4EFA">
      <w:r>
        <w:separator/>
      </w:r>
    </w:p>
  </w:endnote>
  <w:endnote w:type="continuationSeparator" w:id="0">
    <w:p w14:paraId="539C44A6" w14:textId="77777777" w:rsidR="001E4EFA" w:rsidRDefault="001E4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News Gothic MT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armond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628C93" w14:textId="77777777" w:rsidR="008C07FC" w:rsidRDefault="008C07FC" w:rsidP="00F27E29">
    <w:pPr>
      <w:jc w:val="center"/>
      <w:rPr>
        <w:rFonts w:ascii="News Gothic MT" w:hAnsi="News Gothic MT"/>
        <w:smallCaps/>
        <w:spacing w:val="12"/>
        <w:sz w:val="14"/>
      </w:rPr>
    </w:pPr>
  </w:p>
  <w:p w14:paraId="19B78247" w14:textId="1D128575" w:rsidR="008C07FC" w:rsidRPr="00365F62" w:rsidRDefault="008C07FC" w:rsidP="001C4F84">
    <w:pPr>
      <w:tabs>
        <w:tab w:val="center" w:pos="4962"/>
        <w:tab w:val="right" w:pos="9639"/>
      </w:tabs>
      <w:rPr>
        <w:rStyle w:val="PageNumber"/>
        <w:rFonts w:ascii="Arial" w:hAnsi="Arial" w:cs="Arial"/>
        <w:szCs w:val="22"/>
      </w:rPr>
    </w:pPr>
    <w:r>
      <w:rPr>
        <w:rStyle w:val="PageNumber"/>
        <w:rFonts w:ascii="Arial" w:hAnsi="Arial" w:cs="Arial"/>
        <w:szCs w:val="22"/>
      </w:rPr>
      <w:t xml:space="preserve">Page </w:t>
    </w:r>
    <w:r w:rsidRPr="00365F62">
      <w:rPr>
        <w:rStyle w:val="PageNumber"/>
        <w:rFonts w:ascii="Arial" w:hAnsi="Arial" w:cs="Arial"/>
        <w:szCs w:val="22"/>
      </w:rPr>
      <w:fldChar w:fldCharType="begin"/>
    </w:r>
    <w:r w:rsidRPr="00365F62">
      <w:rPr>
        <w:rStyle w:val="PageNumber"/>
        <w:rFonts w:ascii="Arial" w:hAnsi="Arial" w:cs="Arial"/>
        <w:szCs w:val="22"/>
      </w:rPr>
      <w:instrText xml:space="preserve"> PAGE </w:instrText>
    </w:r>
    <w:r w:rsidRPr="00365F62">
      <w:rPr>
        <w:rStyle w:val="PageNumber"/>
        <w:rFonts w:ascii="Arial" w:hAnsi="Arial" w:cs="Arial"/>
        <w:szCs w:val="22"/>
      </w:rPr>
      <w:fldChar w:fldCharType="separate"/>
    </w:r>
    <w:r>
      <w:rPr>
        <w:rStyle w:val="PageNumber"/>
        <w:rFonts w:ascii="Arial" w:hAnsi="Arial" w:cs="Arial"/>
        <w:noProof/>
        <w:szCs w:val="22"/>
      </w:rPr>
      <w:t>16</w:t>
    </w:r>
    <w:r w:rsidRPr="00365F62">
      <w:rPr>
        <w:rStyle w:val="PageNumber"/>
        <w:rFonts w:ascii="Arial" w:hAnsi="Arial" w:cs="Arial"/>
        <w:szCs w:val="22"/>
      </w:rPr>
      <w:fldChar w:fldCharType="end"/>
    </w:r>
    <w:r w:rsidRPr="00365F62">
      <w:rPr>
        <w:rStyle w:val="PageNumber"/>
        <w:rFonts w:ascii="Arial" w:hAnsi="Arial" w:cs="Arial"/>
        <w:szCs w:val="22"/>
      </w:rPr>
      <w:t xml:space="preserve"> / </w:t>
    </w:r>
    <w:r>
      <w:rPr>
        <w:rStyle w:val="PageNumber"/>
        <w:rFonts w:ascii="Arial" w:hAnsi="Arial" w:cs="Arial"/>
        <w:noProof/>
        <w:szCs w:val="22"/>
      </w:rPr>
      <w:fldChar w:fldCharType="begin"/>
    </w:r>
    <w:r>
      <w:rPr>
        <w:rStyle w:val="PageNumber"/>
        <w:rFonts w:ascii="Arial" w:hAnsi="Arial" w:cs="Arial"/>
        <w:noProof/>
        <w:szCs w:val="22"/>
      </w:rPr>
      <w:instrText xml:space="preserve"> NUMPAGES  \* MERGEFORMAT </w:instrText>
    </w:r>
    <w:r>
      <w:rPr>
        <w:rStyle w:val="PageNumber"/>
        <w:rFonts w:ascii="Arial" w:hAnsi="Arial" w:cs="Arial"/>
        <w:noProof/>
        <w:szCs w:val="22"/>
      </w:rPr>
      <w:fldChar w:fldCharType="separate"/>
    </w:r>
    <w:r w:rsidRPr="002B1561">
      <w:rPr>
        <w:rStyle w:val="PageNumber"/>
        <w:rFonts w:ascii="Arial" w:hAnsi="Arial" w:cs="Arial"/>
        <w:noProof/>
        <w:szCs w:val="22"/>
      </w:rPr>
      <w:t>16</w:t>
    </w:r>
    <w:r>
      <w:rPr>
        <w:rStyle w:val="PageNumber"/>
        <w:rFonts w:ascii="Arial" w:hAnsi="Arial" w:cs="Arial"/>
        <w:noProof/>
        <w:szCs w:val="22"/>
      </w:rPr>
      <w:fldChar w:fldCharType="end"/>
    </w:r>
    <w:r>
      <w:rPr>
        <w:rStyle w:val="PageNumber"/>
        <w:rFonts w:ascii="Arial" w:hAnsi="Arial" w:cs="Arial"/>
        <w:szCs w:val="22"/>
      </w:rPr>
      <w:tab/>
      <w:t>Version 0.</w:t>
    </w:r>
    <w:r w:rsidR="003D4778">
      <w:rPr>
        <w:rStyle w:val="PageNumber"/>
        <w:rFonts w:ascii="Arial" w:hAnsi="Arial" w:cs="Arial"/>
        <w:szCs w:val="22"/>
      </w:rPr>
      <w:t>4</w:t>
    </w:r>
    <w:r>
      <w:rPr>
        <w:rStyle w:val="PageNumber"/>
        <w:rFonts w:ascii="Arial" w:hAnsi="Arial" w:cs="Arial"/>
        <w:szCs w:val="22"/>
      </w:rPr>
      <w:tab/>
    </w:r>
    <w:r w:rsidR="000B621D">
      <w:rPr>
        <w:rStyle w:val="PageNumber"/>
        <w:rFonts w:ascii="Arial" w:hAnsi="Arial" w:cs="Arial"/>
        <w:szCs w:val="22"/>
      </w:rPr>
      <w:t>Public</w:t>
    </w:r>
  </w:p>
  <w:p w14:paraId="300D8AFA" w14:textId="77777777" w:rsidR="008C07FC" w:rsidRPr="0069523A" w:rsidRDefault="008C07FC" w:rsidP="00CD66B0">
    <w:pPr>
      <w:jc w:val="center"/>
      <w:rPr>
        <w:rFonts w:ascii="News Gothic MT" w:hAnsi="News Gothic MT"/>
        <w:smallCaps/>
        <w:spacing w:val="12"/>
        <w:sz w:val="14"/>
      </w:rPr>
    </w:pPr>
  </w:p>
  <w:p w14:paraId="1299779C" w14:textId="77777777" w:rsidR="008C07FC" w:rsidRPr="0069523A" w:rsidRDefault="008C07FC" w:rsidP="00CD66B0">
    <w:pPr>
      <w:spacing w:line="360" w:lineRule="auto"/>
      <w:jc w:val="center"/>
      <w:rPr>
        <w:rFonts w:ascii="News Gothic MT" w:hAnsi="News Gothic MT"/>
        <w:smallCaps/>
        <w:spacing w:val="12"/>
        <w:sz w:val="2"/>
      </w:rPr>
    </w:pPr>
    <w:r>
      <w:rPr>
        <w:rFonts w:ascii="Arial" w:hAnsi="Arial"/>
        <w:smallCaps/>
        <w:spacing w:val="12"/>
        <w:sz w:val="12"/>
      </w:rPr>
      <w:t>Harman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34A55A" w14:textId="77777777" w:rsidR="008C07FC" w:rsidRDefault="008C07FC">
    <w:pPr>
      <w:jc w:val="center"/>
      <w:rPr>
        <w:rFonts w:ascii="News Gothic MT" w:hAnsi="News Gothic MT"/>
        <w:smallCaps/>
        <w:spacing w:val="12"/>
        <w:sz w:val="14"/>
      </w:rPr>
    </w:pPr>
  </w:p>
  <w:p w14:paraId="5BB82E48" w14:textId="30D89ABF" w:rsidR="008C07FC" w:rsidRDefault="000B621D" w:rsidP="001C4F84">
    <w:pPr>
      <w:tabs>
        <w:tab w:val="center" w:pos="4820"/>
        <w:tab w:val="right" w:pos="9639"/>
      </w:tabs>
      <w:rPr>
        <w:rStyle w:val="PageNumber"/>
        <w:rFonts w:ascii="Arial" w:hAnsi="Arial" w:cs="Arial"/>
        <w:szCs w:val="22"/>
      </w:rPr>
    </w:pPr>
    <w:r>
      <w:rPr>
        <w:rStyle w:val="PageNumber"/>
        <w:rFonts w:ascii="Arial" w:hAnsi="Arial" w:cs="Arial"/>
        <w:szCs w:val="22"/>
      </w:rPr>
      <w:t>Public</w:t>
    </w:r>
    <w:r w:rsidR="008C07FC">
      <w:rPr>
        <w:rStyle w:val="PageNumber"/>
        <w:rFonts w:ascii="Arial" w:hAnsi="Arial" w:cs="Arial"/>
        <w:szCs w:val="22"/>
      </w:rPr>
      <w:tab/>
      <w:t>Version 0.</w:t>
    </w:r>
    <w:r w:rsidR="003D4778">
      <w:rPr>
        <w:rStyle w:val="PageNumber"/>
        <w:rFonts w:ascii="Arial" w:hAnsi="Arial" w:cs="Arial"/>
        <w:szCs w:val="22"/>
      </w:rPr>
      <w:t>4</w:t>
    </w:r>
    <w:r w:rsidR="008C07FC">
      <w:rPr>
        <w:rStyle w:val="PageNumber"/>
        <w:rFonts w:ascii="Arial" w:hAnsi="Arial" w:cs="Arial"/>
        <w:szCs w:val="22"/>
      </w:rPr>
      <w:tab/>
    </w:r>
    <w:r w:rsidR="008C07FC" w:rsidRPr="00365F62">
      <w:rPr>
        <w:rStyle w:val="PageNumber"/>
        <w:rFonts w:ascii="Arial" w:hAnsi="Arial" w:cs="Arial"/>
        <w:szCs w:val="22"/>
      </w:rPr>
      <w:fldChar w:fldCharType="begin"/>
    </w:r>
    <w:r w:rsidR="008C07FC" w:rsidRPr="00365F62">
      <w:rPr>
        <w:rStyle w:val="PageNumber"/>
        <w:rFonts w:ascii="Arial" w:hAnsi="Arial" w:cs="Arial"/>
        <w:szCs w:val="22"/>
      </w:rPr>
      <w:instrText xml:space="preserve"> PAGE </w:instrText>
    </w:r>
    <w:r w:rsidR="008C07FC" w:rsidRPr="00365F62">
      <w:rPr>
        <w:rStyle w:val="PageNumber"/>
        <w:rFonts w:ascii="Arial" w:hAnsi="Arial" w:cs="Arial"/>
        <w:szCs w:val="22"/>
      </w:rPr>
      <w:fldChar w:fldCharType="separate"/>
    </w:r>
    <w:r w:rsidR="008C07FC">
      <w:rPr>
        <w:rStyle w:val="PageNumber"/>
        <w:rFonts w:ascii="Arial" w:hAnsi="Arial" w:cs="Arial"/>
        <w:noProof/>
        <w:szCs w:val="22"/>
      </w:rPr>
      <w:t>15</w:t>
    </w:r>
    <w:r w:rsidR="008C07FC" w:rsidRPr="00365F62">
      <w:rPr>
        <w:rStyle w:val="PageNumber"/>
        <w:rFonts w:ascii="Arial" w:hAnsi="Arial" w:cs="Arial"/>
        <w:szCs w:val="22"/>
      </w:rPr>
      <w:fldChar w:fldCharType="end"/>
    </w:r>
    <w:r w:rsidR="008C07FC" w:rsidRPr="00365F62">
      <w:rPr>
        <w:rStyle w:val="PageNumber"/>
        <w:rFonts w:ascii="Arial" w:hAnsi="Arial" w:cs="Arial"/>
        <w:szCs w:val="22"/>
      </w:rPr>
      <w:t xml:space="preserve"> / </w:t>
    </w:r>
    <w:r w:rsidR="008C07FC">
      <w:rPr>
        <w:rStyle w:val="PageNumber"/>
        <w:rFonts w:ascii="Arial" w:hAnsi="Arial" w:cs="Arial"/>
        <w:noProof/>
        <w:szCs w:val="22"/>
      </w:rPr>
      <w:fldChar w:fldCharType="begin"/>
    </w:r>
    <w:r w:rsidR="008C07FC">
      <w:rPr>
        <w:rStyle w:val="PageNumber"/>
        <w:rFonts w:ascii="Arial" w:hAnsi="Arial" w:cs="Arial"/>
        <w:noProof/>
        <w:szCs w:val="22"/>
      </w:rPr>
      <w:instrText xml:space="preserve"> NUMPAGES  \* MERGEFORMAT </w:instrText>
    </w:r>
    <w:r w:rsidR="008C07FC">
      <w:rPr>
        <w:rStyle w:val="PageNumber"/>
        <w:rFonts w:ascii="Arial" w:hAnsi="Arial" w:cs="Arial"/>
        <w:noProof/>
        <w:szCs w:val="22"/>
      </w:rPr>
      <w:fldChar w:fldCharType="separate"/>
    </w:r>
    <w:r w:rsidR="008C07FC" w:rsidRPr="002B1561">
      <w:rPr>
        <w:rStyle w:val="PageNumber"/>
        <w:rFonts w:ascii="Arial" w:hAnsi="Arial" w:cs="Arial"/>
        <w:noProof/>
        <w:szCs w:val="22"/>
      </w:rPr>
      <w:t>16</w:t>
    </w:r>
    <w:r w:rsidR="008C07FC">
      <w:rPr>
        <w:rStyle w:val="PageNumber"/>
        <w:rFonts w:ascii="Arial" w:hAnsi="Arial" w:cs="Arial"/>
        <w:noProof/>
        <w:szCs w:val="22"/>
      </w:rPr>
      <w:fldChar w:fldCharType="end"/>
    </w:r>
  </w:p>
  <w:p w14:paraId="43D47007" w14:textId="77777777" w:rsidR="008C07FC" w:rsidRPr="0069523A" w:rsidRDefault="008C07FC">
    <w:pPr>
      <w:jc w:val="center"/>
      <w:rPr>
        <w:rFonts w:ascii="News Gothic MT" w:hAnsi="News Gothic MT"/>
        <w:smallCaps/>
        <w:spacing w:val="12"/>
        <w:sz w:val="14"/>
      </w:rPr>
    </w:pPr>
  </w:p>
  <w:p w14:paraId="47DA82C0" w14:textId="77777777" w:rsidR="008C07FC" w:rsidRPr="0069523A" w:rsidRDefault="008C07FC" w:rsidP="00A76D37">
    <w:pPr>
      <w:spacing w:line="360" w:lineRule="auto"/>
      <w:jc w:val="center"/>
      <w:rPr>
        <w:rFonts w:ascii="News Gothic MT" w:hAnsi="News Gothic MT"/>
        <w:smallCaps/>
        <w:spacing w:val="12"/>
        <w:sz w:val="2"/>
      </w:rPr>
    </w:pPr>
    <w:r w:rsidRPr="0069523A">
      <w:rPr>
        <w:rFonts w:ascii="Arial" w:hAnsi="Arial"/>
        <w:smallCaps/>
        <w:spacing w:val="12"/>
        <w:sz w:val="12"/>
      </w:rPr>
      <w:t>Harman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15E8D6" w14:textId="77777777" w:rsidR="008C07FC" w:rsidRDefault="008C07FC">
    <w:pPr>
      <w:jc w:val="center"/>
      <w:rPr>
        <w:rFonts w:ascii="Garmond (W1)" w:hAnsi="Garmond (W1)"/>
        <w:smallCaps/>
        <w:spacing w:val="12"/>
        <w:sz w:val="14"/>
      </w:rPr>
    </w:pPr>
  </w:p>
  <w:tbl>
    <w:tblPr>
      <w:tblW w:w="0" w:type="auto"/>
      <w:tblInd w:w="5495" w:type="dxa"/>
      <w:tblLook w:val="01E0" w:firstRow="1" w:lastRow="1" w:firstColumn="1" w:lastColumn="1" w:noHBand="0" w:noVBand="0"/>
    </w:tblPr>
    <w:tblGrid>
      <w:gridCol w:w="4144"/>
    </w:tblGrid>
    <w:tr w:rsidR="008C07FC" w:rsidRPr="00BE1D3A" w14:paraId="61F78DA6" w14:textId="77777777" w:rsidTr="00A8375E">
      <w:tc>
        <w:tcPr>
          <w:tcW w:w="4284" w:type="dxa"/>
        </w:tcPr>
        <w:p w14:paraId="5592208C" w14:textId="77777777" w:rsidR="008C07FC" w:rsidRPr="00BE1D3A" w:rsidRDefault="008C07FC" w:rsidP="00BE1D3A">
          <w:pPr>
            <w:spacing w:line="360" w:lineRule="auto"/>
            <w:rPr>
              <w:rStyle w:val="PageNumber"/>
              <w:rFonts w:ascii="Arial" w:hAnsi="Arial" w:cs="Arial"/>
              <w:sz w:val="20"/>
            </w:rPr>
          </w:pPr>
        </w:p>
      </w:tc>
    </w:tr>
    <w:tr w:rsidR="008C07FC" w:rsidRPr="00BE1D3A" w14:paraId="746C1201" w14:textId="77777777" w:rsidTr="00A8375E">
      <w:tc>
        <w:tcPr>
          <w:tcW w:w="4284" w:type="dxa"/>
        </w:tcPr>
        <w:p w14:paraId="7101FDA2" w14:textId="77777777" w:rsidR="008C07FC" w:rsidRPr="00BE1D3A" w:rsidRDefault="008C07FC" w:rsidP="00BE1D3A">
          <w:pPr>
            <w:spacing w:line="360" w:lineRule="auto"/>
            <w:rPr>
              <w:rStyle w:val="PageNumber"/>
              <w:rFonts w:ascii="Arial" w:hAnsi="Arial" w:cs="Arial"/>
              <w:sz w:val="20"/>
            </w:rPr>
          </w:pPr>
        </w:p>
      </w:tc>
    </w:tr>
    <w:tr w:rsidR="008C07FC" w:rsidRPr="00BE1D3A" w14:paraId="026C7F88" w14:textId="77777777" w:rsidTr="00A8375E">
      <w:tc>
        <w:tcPr>
          <w:tcW w:w="4284" w:type="dxa"/>
        </w:tcPr>
        <w:p w14:paraId="70FBAEC4" w14:textId="77777777" w:rsidR="008C07FC" w:rsidRPr="00BE1D3A" w:rsidRDefault="008C07FC" w:rsidP="00BE1D3A">
          <w:pPr>
            <w:spacing w:line="360" w:lineRule="auto"/>
            <w:rPr>
              <w:rStyle w:val="PageNumber"/>
              <w:rFonts w:ascii="Arial" w:hAnsi="Arial" w:cs="Arial"/>
              <w:sz w:val="20"/>
            </w:rPr>
          </w:pPr>
        </w:p>
      </w:tc>
    </w:tr>
    <w:tr w:rsidR="008C07FC" w:rsidRPr="00BE1D3A" w14:paraId="1FADBB55" w14:textId="77777777" w:rsidTr="00A8375E">
      <w:tc>
        <w:tcPr>
          <w:tcW w:w="4284" w:type="dxa"/>
        </w:tcPr>
        <w:p w14:paraId="17652E4B" w14:textId="77777777" w:rsidR="008C07FC" w:rsidRPr="00BE1D3A" w:rsidRDefault="008C07FC" w:rsidP="00BE1D3A">
          <w:pPr>
            <w:spacing w:line="360" w:lineRule="auto"/>
            <w:rPr>
              <w:rStyle w:val="PageNumber"/>
              <w:rFonts w:ascii="Arial" w:hAnsi="Arial" w:cs="Arial"/>
              <w:sz w:val="20"/>
            </w:rPr>
          </w:pPr>
        </w:p>
      </w:tc>
    </w:tr>
    <w:tr w:rsidR="008C07FC" w:rsidRPr="00BE1D3A" w14:paraId="6360415B" w14:textId="77777777" w:rsidTr="00A8375E">
      <w:tc>
        <w:tcPr>
          <w:tcW w:w="4284" w:type="dxa"/>
        </w:tcPr>
        <w:p w14:paraId="66F86C51" w14:textId="77777777" w:rsidR="008C07FC" w:rsidRPr="00BE1D3A" w:rsidRDefault="008C07FC" w:rsidP="00BE1D3A">
          <w:pPr>
            <w:spacing w:line="360" w:lineRule="auto"/>
            <w:rPr>
              <w:rStyle w:val="PageNumber"/>
              <w:rFonts w:ascii="Arial" w:hAnsi="Arial" w:cs="Arial"/>
              <w:sz w:val="20"/>
            </w:rPr>
          </w:pPr>
        </w:p>
      </w:tc>
    </w:tr>
    <w:tr w:rsidR="008C07FC" w:rsidRPr="00BE1D3A" w14:paraId="7A196374" w14:textId="77777777" w:rsidTr="00A8375E">
      <w:tc>
        <w:tcPr>
          <w:tcW w:w="4284" w:type="dxa"/>
        </w:tcPr>
        <w:p w14:paraId="7EB82967" w14:textId="77777777" w:rsidR="008C07FC" w:rsidRPr="00BE1D3A" w:rsidRDefault="008C07FC" w:rsidP="00BE1D3A">
          <w:pPr>
            <w:spacing w:line="360" w:lineRule="auto"/>
            <w:rPr>
              <w:rStyle w:val="PageNumber"/>
              <w:rFonts w:ascii="Arial" w:hAnsi="Arial" w:cs="Arial"/>
              <w:sz w:val="20"/>
            </w:rPr>
          </w:pPr>
        </w:p>
      </w:tc>
    </w:tr>
    <w:tr w:rsidR="008C07FC" w:rsidRPr="00BE1D3A" w14:paraId="6F4B2702" w14:textId="77777777" w:rsidTr="00A8375E">
      <w:tc>
        <w:tcPr>
          <w:tcW w:w="4284" w:type="dxa"/>
        </w:tcPr>
        <w:p w14:paraId="3B094FE7" w14:textId="77777777" w:rsidR="008C07FC" w:rsidRPr="00BE1D3A" w:rsidRDefault="008C07FC" w:rsidP="00BE1D3A">
          <w:pPr>
            <w:spacing w:line="360" w:lineRule="auto"/>
            <w:rPr>
              <w:rStyle w:val="PageNumber"/>
              <w:rFonts w:ascii="Arial" w:hAnsi="Arial" w:cs="Arial"/>
              <w:sz w:val="20"/>
            </w:rPr>
          </w:pPr>
        </w:p>
      </w:tc>
    </w:tr>
    <w:tr w:rsidR="008C07FC" w:rsidRPr="00BE1D3A" w14:paraId="5D67AAA9" w14:textId="77777777" w:rsidTr="00A8375E">
      <w:tc>
        <w:tcPr>
          <w:tcW w:w="4284" w:type="dxa"/>
        </w:tcPr>
        <w:p w14:paraId="31246C9E" w14:textId="77777777" w:rsidR="008C07FC" w:rsidRPr="00BE1D3A" w:rsidRDefault="008C07FC" w:rsidP="00BE1D3A">
          <w:pPr>
            <w:spacing w:line="360" w:lineRule="auto"/>
            <w:rPr>
              <w:rStyle w:val="PageNumber"/>
              <w:rFonts w:ascii="Arial" w:hAnsi="Arial" w:cs="Arial"/>
              <w:sz w:val="20"/>
              <w:lang w:val="de-DE"/>
            </w:rPr>
          </w:pPr>
        </w:p>
      </w:tc>
    </w:tr>
    <w:tr w:rsidR="008C07FC" w:rsidRPr="00BE1D3A" w14:paraId="58BC34A1" w14:textId="77777777" w:rsidTr="00A8375E">
      <w:tc>
        <w:tcPr>
          <w:tcW w:w="4284" w:type="dxa"/>
        </w:tcPr>
        <w:p w14:paraId="6D0AF740" w14:textId="77777777" w:rsidR="008C07FC" w:rsidRPr="00BE1D3A" w:rsidRDefault="008C07FC" w:rsidP="00BE1D3A">
          <w:pPr>
            <w:tabs>
              <w:tab w:val="left" w:pos="459"/>
            </w:tabs>
            <w:spacing w:line="360" w:lineRule="auto"/>
            <w:rPr>
              <w:rStyle w:val="PageNumber"/>
              <w:rFonts w:ascii="Arial" w:hAnsi="Arial" w:cs="Arial"/>
              <w:sz w:val="20"/>
              <w:lang w:val="de-DE"/>
            </w:rPr>
          </w:pPr>
        </w:p>
      </w:tc>
    </w:tr>
    <w:tr w:rsidR="008C07FC" w:rsidRPr="00BE1D3A" w14:paraId="61A72D56" w14:textId="77777777" w:rsidTr="00A8375E">
      <w:tc>
        <w:tcPr>
          <w:tcW w:w="4284" w:type="dxa"/>
        </w:tcPr>
        <w:p w14:paraId="473BF15C" w14:textId="77777777" w:rsidR="008C07FC" w:rsidRPr="00BE1D3A" w:rsidRDefault="008C07FC" w:rsidP="00BE1D3A">
          <w:pPr>
            <w:tabs>
              <w:tab w:val="left" w:pos="459"/>
            </w:tabs>
            <w:spacing w:line="360" w:lineRule="auto"/>
            <w:rPr>
              <w:rStyle w:val="PageNumber"/>
              <w:rFonts w:ascii="Arial" w:hAnsi="Arial" w:cs="Arial"/>
              <w:sz w:val="20"/>
              <w:lang w:val="de-DE"/>
            </w:rPr>
          </w:pPr>
        </w:p>
      </w:tc>
    </w:tr>
    <w:tr w:rsidR="008C07FC" w:rsidRPr="00BE1D3A" w14:paraId="74FDC6BE" w14:textId="77777777" w:rsidTr="00A8375E">
      <w:tc>
        <w:tcPr>
          <w:tcW w:w="4284" w:type="dxa"/>
        </w:tcPr>
        <w:p w14:paraId="6583310E" w14:textId="77777777" w:rsidR="008C07FC" w:rsidRPr="00BE1D3A" w:rsidRDefault="008C07FC" w:rsidP="00BE1D3A">
          <w:pPr>
            <w:spacing w:line="360" w:lineRule="auto"/>
            <w:rPr>
              <w:rStyle w:val="PageNumber"/>
              <w:rFonts w:ascii="Arial" w:hAnsi="Arial" w:cs="Arial"/>
              <w:sz w:val="20"/>
              <w:lang w:val="de-DE"/>
            </w:rPr>
          </w:pPr>
        </w:p>
      </w:tc>
    </w:tr>
    <w:tr w:rsidR="008C07FC" w:rsidRPr="00BE1D3A" w14:paraId="0D9CDB16" w14:textId="77777777" w:rsidTr="00A8375E">
      <w:tc>
        <w:tcPr>
          <w:tcW w:w="4284" w:type="dxa"/>
        </w:tcPr>
        <w:p w14:paraId="46BE4D00" w14:textId="77777777" w:rsidR="008C07FC" w:rsidRPr="00BE1D3A" w:rsidRDefault="008C07FC" w:rsidP="00BE1D3A">
          <w:pPr>
            <w:tabs>
              <w:tab w:val="left" w:pos="1593"/>
            </w:tabs>
            <w:spacing w:line="360" w:lineRule="auto"/>
            <w:rPr>
              <w:rStyle w:val="PageNumber"/>
              <w:rFonts w:ascii="Arial" w:hAnsi="Arial" w:cs="Arial"/>
              <w:sz w:val="20"/>
              <w:lang w:val="de-DE"/>
            </w:rPr>
          </w:pPr>
        </w:p>
      </w:tc>
    </w:tr>
  </w:tbl>
  <w:p w14:paraId="558D858D" w14:textId="77777777" w:rsidR="008C07FC" w:rsidRDefault="008C07FC" w:rsidP="00DE137A">
    <w:pPr>
      <w:spacing w:line="360" w:lineRule="auto"/>
      <w:jc w:val="right"/>
      <w:rPr>
        <w:rFonts w:ascii="Arial" w:hAnsi="Arial" w:cs="Arial"/>
        <w:smallCaps/>
        <w:spacing w:val="12"/>
        <w:sz w:val="12"/>
        <w:szCs w:val="12"/>
        <w:lang w:val="de-DE"/>
      </w:rPr>
    </w:pPr>
  </w:p>
  <w:p w14:paraId="314952A8" w14:textId="77777777" w:rsidR="008C07FC" w:rsidRDefault="008C07FC" w:rsidP="00DE137A">
    <w:pPr>
      <w:spacing w:line="360" w:lineRule="auto"/>
      <w:jc w:val="right"/>
      <w:rPr>
        <w:rFonts w:ascii="Arial" w:hAnsi="Arial" w:cs="Arial"/>
        <w:smallCaps/>
        <w:spacing w:val="12"/>
        <w:sz w:val="12"/>
        <w:szCs w:val="12"/>
        <w:lang w:val="de-DE"/>
      </w:rPr>
    </w:pPr>
  </w:p>
  <w:p w14:paraId="64F4C81A" w14:textId="77777777" w:rsidR="008C07FC" w:rsidRDefault="008C07FC" w:rsidP="00DE137A">
    <w:pPr>
      <w:spacing w:line="360" w:lineRule="auto"/>
      <w:jc w:val="right"/>
      <w:rPr>
        <w:rFonts w:ascii="Arial" w:hAnsi="Arial" w:cs="Arial"/>
        <w:smallCaps/>
        <w:spacing w:val="12"/>
        <w:sz w:val="12"/>
        <w:szCs w:val="12"/>
        <w:lang w:val="de-DE"/>
      </w:rPr>
    </w:pPr>
  </w:p>
  <w:p w14:paraId="1DAD7BD1" w14:textId="77777777" w:rsidR="008C07FC" w:rsidRDefault="008C07FC" w:rsidP="00DE137A">
    <w:pPr>
      <w:spacing w:line="360" w:lineRule="auto"/>
      <w:jc w:val="right"/>
      <w:rPr>
        <w:rFonts w:ascii="Arial" w:hAnsi="Arial" w:cs="Arial"/>
        <w:smallCaps/>
        <w:spacing w:val="12"/>
        <w:sz w:val="12"/>
        <w:szCs w:val="12"/>
        <w:lang w:val="de-DE"/>
      </w:rPr>
    </w:pPr>
  </w:p>
  <w:p w14:paraId="2373C9C2" w14:textId="77777777" w:rsidR="008C07FC" w:rsidRPr="00DE137A" w:rsidRDefault="008C07FC" w:rsidP="00DE137A">
    <w:pPr>
      <w:spacing w:line="360" w:lineRule="auto"/>
      <w:jc w:val="right"/>
      <w:rPr>
        <w:rFonts w:ascii="Arial" w:hAnsi="Arial" w:cs="Arial"/>
        <w:smallCaps/>
        <w:spacing w:val="12"/>
        <w:sz w:val="12"/>
        <w:szCs w:val="12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3395DE" w14:textId="77777777" w:rsidR="001E4EFA" w:rsidRDefault="001E4EFA">
      <w:r>
        <w:separator/>
      </w:r>
    </w:p>
  </w:footnote>
  <w:footnote w:type="continuationSeparator" w:id="0">
    <w:p w14:paraId="358E415B" w14:textId="77777777" w:rsidR="001E4EFA" w:rsidRDefault="001E4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1C36A4" w14:textId="77777777" w:rsidR="008C07FC" w:rsidRDefault="008C07FC" w:rsidP="00637399">
    <w:pPr>
      <w:pStyle w:val="Header"/>
      <w:jc w:val="right"/>
    </w:pPr>
    <w:r w:rsidRPr="00637399">
      <w:rPr>
        <w:noProof/>
        <w:lang w:eastAsia="en-US"/>
      </w:rPr>
      <w:drawing>
        <wp:inline distT="0" distB="0" distL="0" distR="0" wp14:anchorId="54CDFB65" wp14:editId="7D3240CF">
          <wp:extent cx="1128892" cy="559146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rman_logo_0422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28892" cy="5591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368EF8A" w14:textId="77777777" w:rsidR="008C07FC" w:rsidRDefault="008C07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3FA3B5" w14:textId="77777777" w:rsidR="008C07FC" w:rsidRDefault="008C07FC" w:rsidP="00637399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889A77" w14:textId="77777777" w:rsidR="008C07FC" w:rsidRDefault="008C07FC">
    <w:pPr>
      <w:pStyle w:val="Header"/>
      <w:jc w:val="center"/>
    </w:pPr>
  </w:p>
  <w:p w14:paraId="2D9AA664" w14:textId="77777777" w:rsidR="008C07FC" w:rsidRDefault="008C07FC">
    <w:pPr>
      <w:pStyle w:val="Header"/>
      <w:jc w:val="center"/>
    </w:pPr>
  </w:p>
  <w:p w14:paraId="20EE1808" w14:textId="77777777" w:rsidR="008C07FC" w:rsidRDefault="008C07FC">
    <w:pPr>
      <w:pStyle w:val="Header"/>
      <w:jc w:val="center"/>
    </w:pPr>
  </w:p>
  <w:p w14:paraId="691CAC3E" w14:textId="77777777" w:rsidR="008C07FC" w:rsidRDefault="008C07FC" w:rsidP="00A8375E">
    <w:pPr>
      <w:pStyle w:val="Header"/>
      <w:jc w:val="right"/>
    </w:pPr>
    <w:r>
      <w:rPr>
        <w:noProof/>
        <w:lang w:eastAsia="en-US"/>
      </w:rPr>
      <w:drawing>
        <wp:inline distT="0" distB="0" distL="0" distR="0" wp14:anchorId="0BED445B" wp14:editId="286413FA">
          <wp:extent cx="2503820" cy="1240155"/>
          <wp:effectExtent l="0" t="0" r="0" b="0"/>
          <wp:docPr id="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rman_logo_0422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503820" cy="1240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C08AF5A" w14:textId="77777777" w:rsidR="008C07FC" w:rsidRDefault="008C07FC">
    <w:pPr>
      <w:pStyle w:val="Header"/>
      <w:jc w:val="center"/>
    </w:pPr>
  </w:p>
  <w:p w14:paraId="443BC798" w14:textId="77777777" w:rsidR="008C07FC" w:rsidRDefault="008C07FC" w:rsidP="00365F62">
    <w:pPr>
      <w:pStyle w:val="Header"/>
      <w:jc w:val="right"/>
    </w:pPr>
  </w:p>
  <w:p w14:paraId="4464D907" w14:textId="77777777" w:rsidR="008C07FC" w:rsidRDefault="008C07FC" w:rsidP="00365F62">
    <w:pPr>
      <w:pStyle w:val="Header"/>
      <w:jc w:val="right"/>
    </w:pPr>
  </w:p>
  <w:p w14:paraId="6BE6ADF8" w14:textId="77777777" w:rsidR="008C07FC" w:rsidRDefault="008C07FC" w:rsidP="00365F62">
    <w:pPr>
      <w:pStyle w:val="Header"/>
      <w:jc w:val="right"/>
    </w:pPr>
  </w:p>
  <w:p w14:paraId="0BACE76D" w14:textId="77777777" w:rsidR="008C07FC" w:rsidRDefault="008C07FC" w:rsidP="00365F62">
    <w:pPr>
      <w:pStyle w:val="Header"/>
      <w:jc w:val="right"/>
    </w:pPr>
    <w:r>
      <w:tab/>
    </w:r>
  </w:p>
  <w:p w14:paraId="0336FC78" w14:textId="77777777" w:rsidR="008C07FC" w:rsidRDefault="008C07FC" w:rsidP="00365F62">
    <w:pPr>
      <w:pStyle w:val="Header"/>
      <w:jc w:val="right"/>
    </w:pPr>
  </w:p>
  <w:p w14:paraId="6F804016" w14:textId="77777777" w:rsidR="008C07FC" w:rsidRDefault="008C07FC" w:rsidP="00365F62">
    <w:pPr>
      <w:pStyle w:val="Header"/>
      <w:jc w:val="right"/>
    </w:pPr>
  </w:p>
  <w:p w14:paraId="26278A8D" w14:textId="77777777" w:rsidR="008C07FC" w:rsidRDefault="008C07FC" w:rsidP="00365F6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F5915"/>
    <w:multiLevelType w:val="multilevel"/>
    <w:tmpl w:val="84EE3A92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2" w:hanging="1440"/>
      </w:pPr>
      <w:rPr>
        <w:rFonts w:hint="default"/>
      </w:rPr>
    </w:lvl>
  </w:abstractNum>
  <w:abstractNum w:abstractNumId="1" w15:restartNumberingAfterBreak="0">
    <w:nsid w:val="15E9514C"/>
    <w:multiLevelType w:val="hybridMultilevel"/>
    <w:tmpl w:val="112643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525A7"/>
    <w:multiLevelType w:val="multilevel"/>
    <w:tmpl w:val="84EE3A92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2" w:hanging="1440"/>
      </w:pPr>
      <w:rPr>
        <w:rFonts w:hint="default"/>
      </w:rPr>
    </w:lvl>
  </w:abstractNum>
  <w:abstractNum w:abstractNumId="3" w15:restartNumberingAfterBreak="0">
    <w:nsid w:val="1990593E"/>
    <w:multiLevelType w:val="hybridMultilevel"/>
    <w:tmpl w:val="6332D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53EF4"/>
    <w:multiLevelType w:val="hybridMultilevel"/>
    <w:tmpl w:val="35AA42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7531F"/>
    <w:multiLevelType w:val="hybridMultilevel"/>
    <w:tmpl w:val="134E0F1E"/>
    <w:lvl w:ilvl="0" w:tplc="6F5CAF50">
      <w:start w:val="4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12" w:hanging="360"/>
      </w:pPr>
    </w:lvl>
    <w:lvl w:ilvl="2" w:tplc="0415001B" w:tentative="1">
      <w:start w:val="1"/>
      <w:numFmt w:val="lowerRoman"/>
      <w:lvlText w:val="%3."/>
      <w:lvlJc w:val="right"/>
      <w:pPr>
        <w:ind w:left="2232" w:hanging="180"/>
      </w:pPr>
    </w:lvl>
    <w:lvl w:ilvl="3" w:tplc="0415000F" w:tentative="1">
      <w:start w:val="1"/>
      <w:numFmt w:val="decimal"/>
      <w:lvlText w:val="%4."/>
      <w:lvlJc w:val="left"/>
      <w:pPr>
        <w:ind w:left="2952" w:hanging="360"/>
      </w:pPr>
    </w:lvl>
    <w:lvl w:ilvl="4" w:tplc="04150019" w:tentative="1">
      <w:start w:val="1"/>
      <w:numFmt w:val="lowerLetter"/>
      <w:lvlText w:val="%5."/>
      <w:lvlJc w:val="left"/>
      <w:pPr>
        <w:ind w:left="3672" w:hanging="360"/>
      </w:pPr>
    </w:lvl>
    <w:lvl w:ilvl="5" w:tplc="0415001B" w:tentative="1">
      <w:start w:val="1"/>
      <w:numFmt w:val="lowerRoman"/>
      <w:lvlText w:val="%6."/>
      <w:lvlJc w:val="right"/>
      <w:pPr>
        <w:ind w:left="4392" w:hanging="180"/>
      </w:pPr>
    </w:lvl>
    <w:lvl w:ilvl="6" w:tplc="0415000F" w:tentative="1">
      <w:start w:val="1"/>
      <w:numFmt w:val="decimal"/>
      <w:lvlText w:val="%7."/>
      <w:lvlJc w:val="left"/>
      <w:pPr>
        <w:ind w:left="5112" w:hanging="360"/>
      </w:pPr>
    </w:lvl>
    <w:lvl w:ilvl="7" w:tplc="04150019" w:tentative="1">
      <w:start w:val="1"/>
      <w:numFmt w:val="lowerLetter"/>
      <w:lvlText w:val="%8."/>
      <w:lvlJc w:val="left"/>
      <w:pPr>
        <w:ind w:left="5832" w:hanging="360"/>
      </w:pPr>
    </w:lvl>
    <w:lvl w:ilvl="8" w:tplc="0415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2CAE3B8B"/>
    <w:multiLevelType w:val="hybridMultilevel"/>
    <w:tmpl w:val="48C64C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504B8"/>
    <w:multiLevelType w:val="multilevel"/>
    <w:tmpl w:val="BEC66B2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Calibri" w:hAnsi="Calibri" w:hint="default"/>
        <w:sz w:val="2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60"/>
        </w:tabs>
        <w:ind w:left="860" w:hanging="576"/>
      </w:pPr>
      <w:rPr>
        <w:rFonts w:ascii="Calibri" w:hAnsi="Calibri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3A68781D"/>
    <w:multiLevelType w:val="hybridMultilevel"/>
    <w:tmpl w:val="7C16C8E6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0233E67"/>
    <w:multiLevelType w:val="hybridMultilevel"/>
    <w:tmpl w:val="7E88A2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679DC"/>
    <w:multiLevelType w:val="hybridMultilevel"/>
    <w:tmpl w:val="4ACE1E4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2B2E5F"/>
    <w:multiLevelType w:val="hybridMultilevel"/>
    <w:tmpl w:val="48C64C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A56787"/>
    <w:multiLevelType w:val="hybridMultilevel"/>
    <w:tmpl w:val="F7AC3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53525"/>
    <w:multiLevelType w:val="hybridMultilevel"/>
    <w:tmpl w:val="F56CF4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551156"/>
    <w:multiLevelType w:val="multilevel"/>
    <w:tmpl w:val="84EE3A92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2" w:hanging="1440"/>
      </w:pPr>
      <w:rPr>
        <w:rFonts w:hint="default"/>
      </w:rPr>
    </w:lvl>
  </w:abstractNum>
  <w:abstractNum w:abstractNumId="15" w15:restartNumberingAfterBreak="0">
    <w:nsid w:val="5C805B10"/>
    <w:multiLevelType w:val="hybridMultilevel"/>
    <w:tmpl w:val="58AAC2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B05B4"/>
    <w:multiLevelType w:val="multilevel"/>
    <w:tmpl w:val="84EE3A92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2" w:hanging="1440"/>
      </w:pPr>
      <w:rPr>
        <w:rFonts w:hint="default"/>
      </w:rPr>
    </w:lvl>
  </w:abstractNum>
  <w:abstractNum w:abstractNumId="17" w15:restartNumberingAfterBreak="0">
    <w:nsid w:val="6C23580B"/>
    <w:multiLevelType w:val="hybridMultilevel"/>
    <w:tmpl w:val="E47298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694021"/>
    <w:multiLevelType w:val="hybridMultilevel"/>
    <w:tmpl w:val="4A867F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82561"/>
    <w:multiLevelType w:val="hybridMultilevel"/>
    <w:tmpl w:val="48C64C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1436F9"/>
    <w:multiLevelType w:val="hybridMultilevel"/>
    <w:tmpl w:val="4BCC5C9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2"/>
  </w:num>
  <w:num w:numId="5">
    <w:abstractNumId w:val="4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9"/>
  </w:num>
  <w:num w:numId="16">
    <w:abstractNumId w:val="1"/>
  </w:num>
  <w:num w:numId="17">
    <w:abstractNumId w:val="6"/>
  </w:num>
  <w:num w:numId="18">
    <w:abstractNumId w:val="11"/>
  </w:num>
  <w:num w:numId="19">
    <w:abstractNumId w:val="14"/>
  </w:num>
  <w:num w:numId="20">
    <w:abstractNumId w:val="20"/>
  </w:num>
  <w:num w:numId="21">
    <w:abstractNumId w:val="8"/>
  </w:num>
  <w:num w:numId="22">
    <w:abstractNumId w:val="5"/>
  </w:num>
  <w:num w:numId="23">
    <w:abstractNumId w:val="13"/>
  </w:num>
  <w:num w:numId="24">
    <w:abstractNumId w:val="16"/>
  </w:num>
  <w:num w:numId="25">
    <w:abstractNumId w:val="15"/>
  </w:num>
  <w:num w:numId="26">
    <w:abstractNumId w:val="17"/>
  </w:num>
  <w:num w:numId="27">
    <w:abstractNumId w:val="18"/>
  </w:num>
  <w:num w:numId="28">
    <w:abstractNumId w:val="9"/>
  </w:num>
  <w:num w:numId="29">
    <w:abstractNumId w:val="2"/>
  </w:num>
  <w:num w:numId="30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intFractionalCharacterWidth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DE" w:vendorID="64" w:dllVersion="0" w:nlCheck="1" w:checkStyle="1"/>
  <w:activeWritingStyle w:appName="MSWord" w:lang="fr-FR" w:vendorID="64" w:dllVersion="0" w:nlCheck="1" w:checkStyle="1"/>
  <w:activeWritingStyle w:appName="MSWord" w:lang="pl-PL" w:vendorID="64" w:dllVersion="0" w:nlCheck="1" w:checkStyle="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oNotHyphenateCaps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CE6"/>
    <w:rsid w:val="00001514"/>
    <w:rsid w:val="00001D81"/>
    <w:rsid w:val="000035BB"/>
    <w:rsid w:val="00003B01"/>
    <w:rsid w:val="000100D9"/>
    <w:rsid w:val="00010F8A"/>
    <w:rsid w:val="00012D72"/>
    <w:rsid w:val="00012DE0"/>
    <w:rsid w:val="00016C9F"/>
    <w:rsid w:val="00016DE9"/>
    <w:rsid w:val="00016F8D"/>
    <w:rsid w:val="00020DA6"/>
    <w:rsid w:val="00021280"/>
    <w:rsid w:val="000250A3"/>
    <w:rsid w:val="00032F5F"/>
    <w:rsid w:val="00033597"/>
    <w:rsid w:val="00034B5A"/>
    <w:rsid w:val="000351B0"/>
    <w:rsid w:val="000439D2"/>
    <w:rsid w:val="000462C8"/>
    <w:rsid w:val="00047083"/>
    <w:rsid w:val="00051284"/>
    <w:rsid w:val="00051B27"/>
    <w:rsid w:val="00052B8A"/>
    <w:rsid w:val="00054CE1"/>
    <w:rsid w:val="000573D0"/>
    <w:rsid w:val="00057DB0"/>
    <w:rsid w:val="00070174"/>
    <w:rsid w:val="00074D6C"/>
    <w:rsid w:val="000754C3"/>
    <w:rsid w:val="0007798A"/>
    <w:rsid w:val="000818D9"/>
    <w:rsid w:val="00097045"/>
    <w:rsid w:val="00097B7B"/>
    <w:rsid w:val="000A110F"/>
    <w:rsid w:val="000A1157"/>
    <w:rsid w:val="000A1DB4"/>
    <w:rsid w:val="000A2A62"/>
    <w:rsid w:val="000A3CD6"/>
    <w:rsid w:val="000A4FC6"/>
    <w:rsid w:val="000B3B1C"/>
    <w:rsid w:val="000B4460"/>
    <w:rsid w:val="000B48D3"/>
    <w:rsid w:val="000B542A"/>
    <w:rsid w:val="000B621D"/>
    <w:rsid w:val="000C06F0"/>
    <w:rsid w:val="000C2A34"/>
    <w:rsid w:val="000C4398"/>
    <w:rsid w:val="000C5462"/>
    <w:rsid w:val="000D2FCA"/>
    <w:rsid w:val="000D7991"/>
    <w:rsid w:val="000E0324"/>
    <w:rsid w:val="000E224D"/>
    <w:rsid w:val="000E662B"/>
    <w:rsid w:val="000F1FC3"/>
    <w:rsid w:val="00102B53"/>
    <w:rsid w:val="00103A35"/>
    <w:rsid w:val="00104C9C"/>
    <w:rsid w:val="001104C8"/>
    <w:rsid w:val="00110E16"/>
    <w:rsid w:val="001121D5"/>
    <w:rsid w:val="00114ED6"/>
    <w:rsid w:val="00115609"/>
    <w:rsid w:val="00116BDB"/>
    <w:rsid w:val="001230D9"/>
    <w:rsid w:val="001260F1"/>
    <w:rsid w:val="00126204"/>
    <w:rsid w:val="00127ED3"/>
    <w:rsid w:val="001338D5"/>
    <w:rsid w:val="00137586"/>
    <w:rsid w:val="001404E9"/>
    <w:rsid w:val="00140E8F"/>
    <w:rsid w:val="00141296"/>
    <w:rsid w:val="00142D86"/>
    <w:rsid w:val="0014471A"/>
    <w:rsid w:val="00145DAB"/>
    <w:rsid w:val="001470D2"/>
    <w:rsid w:val="0015184C"/>
    <w:rsid w:val="0015256E"/>
    <w:rsid w:val="001547A7"/>
    <w:rsid w:val="001560AD"/>
    <w:rsid w:val="001562A3"/>
    <w:rsid w:val="001572AA"/>
    <w:rsid w:val="001640CD"/>
    <w:rsid w:val="00173061"/>
    <w:rsid w:val="00173217"/>
    <w:rsid w:val="0017566F"/>
    <w:rsid w:val="0017796C"/>
    <w:rsid w:val="00177BE2"/>
    <w:rsid w:val="00177C2E"/>
    <w:rsid w:val="00180957"/>
    <w:rsid w:val="00180D67"/>
    <w:rsid w:val="00181513"/>
    <w:rsid w:val="00183D14"/>
    <w:rsid w:val="00186CBB"/>
    <w:rsid w:val="001906AC"/>
    <w:rsid w:val="001910D2"/>
    <w:rsid w:val="0019131A"/>
    <w:rsid w:val="00195BF5"/>
    <w:rsid w:val="00195C4D"/>
    <w:rsid w:val="0019634B"/>
    <w:rsid w:val="001A2F88"/>
    <w:rsid w:val="001B008A"/>
    <w:rsid w:val="001B0E72"/>
    <w:rsid w:val="001B1DC0"/>
    <w:rsid w:val="001B3262"/>
    <w:rsid w:val="001B3684"/>
    <w:rsid w:val="001B7624"/>
    <w:rsid w:val="001B79C1"/>
    <w:rsid w:val="001C00F1"/>
    <w:rsid w:val="001C05D8"/>
    <w:rsid w:val="001C339C"/>
    <w:rsid w:val="001C4F84"/>
    <w:rsid w:val="001D60DF"/>
    <w:rsid w:val="001D6852"/>
    <w:rsid w:val="001E07E2"/>
    <w:rsid w:val="001E099F"/>
    <w:rsid w:val="001E1899"/>
    <w:rsid w:val="001E28AF"/>
    <w:rsid w:val="001E4967"/>
    <w:rsid w:val="001E4EFA"/>
    <w:rsid w:val="001E5515"/>
    <w:rsid w:val="001E6B75"/>
    <w:rsid w:val="001F1E13"/>
    <w:rsid w:val="001F7CE6"/>
    <w:rsid w:val="002001F7"/>
    <w:rsid w:val="00200A8F"/>
    <w:rsid w:val="002061A9"/>
    <w:rsid w:val="00206B73"/>
    <w:rsid w:val="002075A8"/>
    <w:rsid w:val="00207FFE"/>
    <w:rsid w:val="00210177"/>
    <w:rsid w:val="00210EB2"/>
    <w:rsid w:val="00212BF0"/>
    <w:rsid w:val="002168B2"/>
    <w:rsid w:val="00217968"/>
    <w:rsid w:val="00220BE3"/>
    <w:rsid w:val="002225EA"/>
    <w:rsid w:val="00223C98"/>
    <w:rsid w:val="00225A2C"/>
    <w:rsid w:val="002263B5"/>
    <w:rsid w:val="0023105E"/>
    <w:rsid w:val="0023481D"/>
    <w:rsid w:val="00235D34"/>
    <w:rsid w:val="0024010D"/>
    <w:rsid w:val="002409B4"/>
    <w:rsid w:val="00241069"/>
    <w:rsid w:val="00242866"/>
    <w:rsid w:val="00242C49"/>
    <w:rsid w:val="002444D2"/>
    <w:rsid w:val="002476C1"/>
    <w:rsid w:val="00256639"/>
    <w:rsid w:val="00256BB1"/>
    <w:rsid w:val="00265748"/>
    <w:rsid w:val="00265F91"/>
    <w:rsid w:val="002715A1"/>
    <w:rsid w:val="002736C9"/>
    <w:rsid w:val="002738EC"/>
    <w:rsid w:val="00275BDB"/>
    <w:rsid w:val="0028165A"/>
    <w:rsid w:val="00281ABC"/>
    <w:rsid w:val="002835EE"/>
    <w:rsid w:val="00283BAA"/>
    <w:rsid w:val="00287B50"/>
    <w:rsid w:val="002928D3"/>
    <w:rsid w:val="00292E9C"/>
    <w:rsid w:val="00297A6F"/>
    <w:rsid w:val="00297F34"/>
    <w:rsid w:val="002A4BA5"/>
    <w:rsid w:val="002A5166"/>
    <w:rsid w:val="002A6DF0"/>
    <w:rsid w:val="002A6E11"/>
    <w:rsid w:val="002B1561"/>
    <w:rsid w:val="002B5FE2"/>
    <w:rsid w:val="002D2134"/>
    <w:rsid w:val="002D247D"/>
    <w:rsid w:val="002D3CC8"/>
    <w:rsid w:val="002D7338"/>
    <w:rsid w:val="002E0D1B"/>
    <w:rsid w:val="002E432A"/>
    <w:rsid w:val="002E6483"/>
    <w:rsid w:val="002F4AD4"/>
    <w:rsid w:val="002F7433"/>
    <w:rsid w:val="0030303D"/>
    <w:rsid w:val="003035DA"/>
    <w:rsid w:val="00303B0A"/>
    <w:rsid w:val="0031227B"/>
    <w:rsid w:val="00314B9A"/>
    <w:rsid w:val="003156EB"/>
    <w:rsid w:val="00317CE5"/>
    <w:rsid w:val="003206DB"/>
    <w:rsid w:val="00322839"/>
    <w:rsid w:val="003230F8"/>
    <w:rsid w:val="003265F8"/>
    <w:rsid w:val="00327D18"/>
    <w:rsid w:val="00335661"/>
    <w:rsid w:val="0033594F"/>
    <w:rsid w:val="00335B87"/>
    <w:rsid w:val="00337D71"/>
    <w:rsid w:val="00347954"/>
    <w:rsid w:val="00352457"/>
    <w:rsid w:val="00355DF1"/>
    <w:rsid w:val="00360E64"/>
    <w:rsid w:val="00365F62"/>
    <w:rsid w:val="003728D2"/>
    <w:rsid w:val="00376149"/>
    <w:rsid w:val="003811F4"/>
    <w:rsid w:val="003836FB"/>
    <w:rsid w:val="0038782F"/>
    <w:rsid w:val="00387E08"/>
    <w:rsid w:val="00392166"/>
    <w:rsid w:val="00392325"/>
    <w:rsid w:val="003942A8"/>
    <w:rsid w:val="0039483C"/>
    <w:rsid w:val="0039775E"/>
    <w:rsid w:val="003A5777"/>
    <w:rsid w:val="003A6114"/>
    <w:rsid w:val="003A78D2"/>
    <w:rsid w:val="003A7D6F"/>
    <w:rsid w:val="003B1EB6"/>
    <w:rsid w:val="003B2D46"/>
    <w:rsid w:val="003B74A1"/>
    <w:rsid w:val="003C02A2"/>
    <w:rsid w:val="003C4E02"/>
    <w:rsid w:val="003C60DD"/>
    <w:rsid w:val="003C648E"/>
    <w:rsid w:val="003D4778"/>
    <w:rsid w:val="003E027C"/>
    <w:rsid w:val="003E0A02"/>
    <w:rsid w:val="003E2C4B"/>
    <w:rsid w:val="003E4AE7"/>
    <w:rsid w:val="003F2E10"/>
    <w:rsid w:val="003F506A"/>
    <w:rsid w:val="003F52CB"/>
    <w:rsid w:val="003F564F"/>
    <w:rsid w:val="003F5914"/>
    <w:rsid w:val="003F78E0"/>
    <w:rsid w:val="003F7D65"/>
    <w:rsid w:val="00400631"/>
    <w:rsid w:val="004008F5"/>
    <w:rsid w:val="004039B7"/>
    <w:rsid w:val="00410630"/>
    <w:rsid w:val="004146E7"/>
    <w:rsid w:val="00422937"/>
    <w:rsid w:val="00423258"/>
    <w:rsid w:val="00426F6A"/>
    <w:rsid w:val="004315A5"/>
    <w:rsid w:val="00431E78"/>
    <w:rsid w:val="0043409A"/>
    <w:rsid w:val="004371F7"/>
    <w:rsid w:val="004429D3"/>
    <w:rsid w:val="00444BE4"/>
    <w:rsid w:val="00445FE9"/>
    <w:rsid w:val="00451994"/>
    <w:rsid w:val="004547C5"/>
    <w:rsid w:val="00457963"/>
    <w:rsid w:val="00461228"/>
    <w:rsid w:val="0046244C"/>
    <w:rsid w:val="00463976"/>
    <w:rsid w:val="0047073F"/>
    <w:rsid w:val="00470B1F"/>
    <w:rsid w:val="00470E8B"/>
    <w:rsid w:val="00472F43"/>
    <w:rsid w:val="004737A4"/>
    <w:rsid w:val="00473D83"/>
    <w:rsid w:val="004752E1"/>
    <w:rsid w:val="00481EB2"/>
    <w:rsid w:val="00483C67"/>
    <w:rsid w:val="00493D55"/>
    <w:rsid w:val="004A7928"/>
    <w:rsid w:val="004B23C0"/>
    <w:rsid w:val="004B5B8C"/>
    <w:rsid w:val="004C32F1"/>
    <w:rsid w:val="004C561C"/>
    <w:rsid w:val="004D0D11"/>
    <w:rsid w:val="004D1A13"/>
    <w:rsid w:val="004D4110"/>
    <w:rsid w:val="004D6355"/>
    <w:rsid w:val="004D70AF"/>
    <w:rsid w:val="004E226D"/>
    <w:rsid w:val="004E3A3E"/>
    <w:rsid w:val="004E6344"/>
    <w:rsid w:val="004E70D8"/>
    <w:rsid w:val="004E7DE6"/>
    <w:rsid w:val="004F1264"/>
    <w:rsid w:val="004F57DF"/>
    <w:rsid w:val="004F64AA"/>
    <w:rsid w:val="004F725C"/>
    <w:rsid w:val="00500681"/>
    <w:rsid w:val="00501F52"/>
    <w:rsid w:val="00502FC7"/>
    <w:rsid w:val="00503F5E"/>
    <w:rsid w:val="00504BA4"/>
    <w:rsid w:val="00506C0B"/>
    <w:rsid w:val="00506E87"/>
    <w:rsid w:val="00507188"/>
    <w:rsid w:val="00510C7E"/>
    <w:rsid w:val="005119A2"/>
    <w:rsid w:val="00511CC7"/>
    <w:rsid w:val="00513091"/>
    <w:rsid w:val="00517E5A"/>
    <w:rsid w:val="00521452"/>
    <w:rsid w:val="00522B0A"/>
    <w:rsid w:val="005273D2"/>
    <w:rsid w:val="005309CE"/>
    <w:rsid w:val="00531C06"/>
    <w:rsid w:val="005359A1"/>
    <w:rsid w:val="00537DEA"/>
    <w:rsid w:val="00541BB0"/>
    <w:rsid w:val="00544BBD"/>
    <w:rsid w:val="0054571C"/>
    <w:rsid w:val="0055053F"/>
    <w:rsid w:val="0055059B"/>
    <w:rsid w:val="005517F9"/>
    <w:rsid w:val="005518D0"/>
    <w:rsid w:val="00551C50"/>
    <w:rsid w:val="005538E1"/>
    <w:rsid w:val="0055391A"/>
    <w:rsid w:val="00567F48"/>
    <w:rsid w:val="0057013D"/>
    <w:rsid w:val="00570436"/>
    <w:rsid w:val="00573C99"/>
    <w:rsid w:val="00576529"/>
    <w:rsid w:val="00580AE0"/>
    <w:rsid w:val="005839A6"/>
    <w:rsid w:val="005858AC"/>
    <w:rsid w:val="0059143B"/>
    <w:rsid w:val="00592B69"/>
    <w:rsid w:val="00597E5D"/>
    <w:rsid w:val="005A079A"/>
    <w:rsid w:val="005A2BFC"/>
    <w:rsid w:val="005A3B77"/>
    <w:rsid w:val="005A5316"/>
    <w:rsid w:val="005A72EC"/>
    <w:rsid w:val="005A7359"/>
    <w:rsid w:val="005A79F5"/>
    <w:rsid w:val="005B1ED5"/>
    <w:rsid w:val="005B4418"/>
    <w:rsid w:val="005B600E"/>
    <w:rsid w:val="005C10DD"/>
    <w:rsid w:val="005C11CD"/>
    <w:rsid w:val="005C2B56"/>
    <w:rsid w:val="005C400C"/>
    <w:rsid w:val="005C4689"/>
    <w:rsid w:val="005C5D5A"/>
    <w:rsid w:val="005C66A2"/>
    <w:rsid w:val="005D4E30"/>
    <w:rsid w:val="005D6896"/>
    <w:rsid w:val="005E0492"/>
    <w:rsid w:val="005E3F26"/>
    <w:rsid w:val="005E409A"/>
    <w:rsid w:val="005E45D2"/>
    <w:rsid w:val="005E5522"/>
    <w:rsid w:val="005E7120"/>
    <w:rsid w:val="005F6D35"/>
    <w:rsid w:val="006006B0"/>
    <w:rsid w:val="00601BE1"/>
    <w:rsid w:val="00602099"/>
    <w:rsid w:val="00604519"/>
    <w:rsid w:val="00606FB4"/>
    <w:rsid w:val="00607A99"/>
    <w:rsid w:val="006107E4"/>
    <w:rsid w:val="00611E14"/>
    <w:rsid w:val="006127C0"/>
    <w:rsid w:val="006168BD"/>
    <w:rsid w:val="00623D2C"/>
    <w:rsid w:val="0062699D"/>
    <w:rsid w:val="0063202C"/>
    <w:rsid w:val="00636520"/>
    <w:rsid w:val="00637399"/>
    <w:rsid w:val="0063787E"/>
    <w:rsid w:val="0064321F"/>
    <w:rsid w:val="00644071"/>
    <w:rsid w:val="00653095"/>
    <w:rsid w:val="00655EDB"/>
    <w:rsid w:val="00656034"/>
    <w:rsid w:val="0065683A"/>
    <w:rsid w:val="00657B8B"/>
    <w:rsid w:val="00661A56"/>
    <w:rsid w:val="006628B0"/>
    <w:rsid w:val="00675967"/>
    <w:rsid w:val="006770E0"/>
    <w:rsid w:val="00682BBC"/>
    <w:rsid w:val="00684C12"/>
    <w:rsid w:val="0068605B"/>
    <w:rsid w:val="0068629B"/>
    <w:rsid w:val="00687854"/>
    <w:rsid w:val="00691280"/>
    <w:rsid w:val="006928A7"/>
    <w:rsid w:val="00693F44"/>
    <w:rsid w:val="006942C4"/>
    <w:rsid w:val="0069523A"/>
    <w:rsid w:val="006959ED"/>
    <w:rsid w:val="00696A3E"/>
    <w:rsid w:val="00697E2C"/>
    <w:rsid w:val="006A191E"/>
    <w:rsid w:val="006A228B"/>
    <w:rsid w:val="006A40CF"/>
    <w:rsid w:val="006A7FF3"/>
    <w:rsid w:val="006B2B0F"/>
    <w:rsid w:val="006B5647"/>
    <w:rsid w:val="006B7B0D"/>
    <w:rsid w:val="006C1909"/>
    <w:rsid w:val="006C242E"/>
    <w:rsid w:val="006C7D4B"/>
    <w:rsid w:val="006D59A0"/>
    <w:rsid w:val="006D68F7"/>
    <w:rsid w:val="006E15A2"/>
    <w:rsid w:val="006E30DA"/>
    <w:rsid w:val="006E528C"/>
    <w:rsid w:val="006E72B1"/>
    <w:rsid w:val="006E7763"/>
    <w:rsid w:val="006F021C"/>
    <w:rsid w:val="006F3ECA"/>
    <w:rsid w:val="006F4066"/>
    <w:rsid w:val="006F459E"/>
    <w:rsid w:val="006F5356"/>
    <w:rsid w:val="006F5360"/>
    <w:rsid w:val="006F7305"/>
    <w:rsid w:val="00701381"/>
    <w:rsid w:val="00702858"/>
    <w:rsid w:val="007029DE"/>
    <w:rsid w:val="00703593"/>
    <w:rsid w:val="00705B18"/>
    <w:rsid w:val="00706CC9"/>
    <w:rsid w:val="00715823"/>
    <w:rsid w:val="00716E34"/>
    <w:rsid w:val="00716E4F"/>
    <w:rsid w:val="00723BFE"/>
    <w:rsid w:val="00724CF9"/>
    <w:rsid w:val="00727B27"/>
    <w:rsid w:val="00731AD2"/>
    <w:rsid w:val="0073349C"/>
    <w:rsid w:val="007352B6"/>
    <w:rsid w:val="0073573B"/>
    <w:rsid w:val="0073768B"/>
    <w:rsid w:val="00742BA8"/>
    <w:rsid w:val="00742C18"/>
    <w:rsid w:val="00742D9C"/>
    <w:rsid w:val="007469AC"/>
    <w:rsid w:val="00747677"/>
    <w:rsid w:val="00750DC3"/>
    <w:rsid w:val="00751AF9"/>
    <w:rsid w:val="00752F08"/>
    <w:rsid w:val="00754C40"/>
    <w:rsid w:val="00755F84"/>
    <w:rsid w:val="00761A00"/>
    <w:rsid w:val="00761BA9"/>
    <w:rsid w:val="0076291F"/>
    <w:rsid w:val="00762957"/>
    <w:rsid w:val="00763200"/>
    <w:rsid w:val="0076320F"/>
    <w:rsid w:val="00763AB3"/>
    <w:rsid w:val="00764AD5"/>
    <w:rsid w:val="00765ACA"/>
    <w:rsid w:val="00767263"/>
    <w:rsid w:val="0077142C"/>
    <w:rsid w:val="0077167F"/>
    <w:rsid w:val="00772045"/>
    <w:rsid w:val="007738C9"/>
    <w:rsid w:val="00776697"/>
    <w:rsid w:val="007826C9"/>
    <w:rsid w:val="00784157"/>
    <w:rsid w:val="00784550"/>
    <w:rsid w:val="0078528F"/>
    <w:rsid w:val="00791EDE"/>
    <w:rsid w:val="00795B2E"/>
    <w:rsid w:val="0079683E"/>
    <w:rsid w:val="007A380A"/>
    <w:rsid w:val="007A3F18"/>
    <w:rsid w:val="007A5961"/>
    <w:rsid w:val="007B08FC"/>
    <w:rsid w:val="007B10F6"/>
    <w:rsid w:val="007C0BC8"/>
    <w:rsid w:val="007C2AE1"/>
    <w:rsid w:val="007C55D0"/>
    <w:rsid w:val="007C5CF6"/>
    <w:rsid w:val="007D0119"/>
    <w:rsid w:val="007D2E57"/>
    <w:rsid w:val="007D7110"/>
    <w:rsid w:val="007D73F7"/>
    <w:rsid w:val="007E5312"/>
    <w:rsid w:val="007F4F34"/>
    <w:rsid w:val="007F6CAE"/>
    <w:rsid w:val="00803C6B"/>
    <w:rsid w:val="00805277"/>
    <w:rsid w:val="00811C04"/>
    <w:rsid w:val="00812B87"/>
    <w:rsid w:val="008202F7"/>
    <w:rsid w:val="00820561"/>
    <w:rsid w:val="008211BD"/>
    <w:rsid w:val="008226A5"/>
    <w:rsid w:val="008247EC"/>
    <w:rsid w:val="008277E3"/>
    <w:rsid w:val="00832A3E"/>
    <w:rsid w:val="008333E9"/>
    <w:rsid w:val="00834502"/>
    <w:rsid w:val="0083633E"/>
    <w:rsid w:val="0084148E"/>
    <w:rsid w:val="00841B5C"/>
    <w:rsid w:val="00842D91"/>
    <w:rsid w:val="00845474"/>
    <w:rsid w:val="008503BB"/>
    <w:rsid w:val="008517FE"/>
    <w:rsid w:val="00852545"/>
    <w:rsid w:val="00853F2F"/>
    <w:rsid w:val="008548E2"/>
    <w:rsid w:val="00862047"/>
    <w:rsid w:val="008675B5"/>
    <w:rsid w:val="008721F9"/>
    <w:rsid w:val="0087222C"/>
    <w:rsid w:val="00877FD6"/>
    <w:rsid w:val="0088350A"/>
    <w:rsid w:val="008850CE"/>
    <w:rsid w:val="00886D96"/>
    <w:rsid w:val="0089036D"/>
    <w:rsid w:val="00891882"/>
    <w:rsid w:val="0089439F"/>
    <w:rsid w:val="00896D7D"/>
    <w:rsid w:val="008A4FD8"/>
    <w:rsid w:val="008A59E9"/>
    <w:rsid w:val="008A6AB3"/>
    <w:rsid w:val="008A7202"/>
    <w:rsid w:val="008B2410"/>
    <w:rsid w:val="008B5A9E"/>
    <w:rsid w:val="008B6D4C"/>
    <w:rsid w:val="008C07FC"/>
    <w:rsid w:val="008C26C7"/>
    <w:rsid w:val="008C2D39"/>
    <w:rsid w:val="008C433B"/>
    <w:rsid w:val="008C43E8"/>
    <w:rsid w:val="008C4502"/>
    <w:rsid w:val="008C6B2A"/>
    <w:rsid w:val="008D339A"/>
    <w:rsid w:val="008E14F5"/>
    <w:rsid w:val="008E18CF"/>
    <w:rsid w:val="008E4749"/>
    <w:rsid w:val="008F0958"/>
    <w:rsid w:val="008F1151"/>
    <w:rsid w:val="008F1FDF"/>
    <w:rsid w:val="008F22F4"/>
    <w:rsid w:val="008F3BE6"/>
    <w:rsid w:val="008F4786"/>
    <w:rsid w:val="009023CA"/>
    <w:rsid w:val="009111BB"/>
    <w:rsid w:val="009116C1"/>
    <w:rsid w:val="00914A6C"/>
    <w:rsid w:val="0091559B"/>
    <w:rsid w:val="00920956"/>
    <w:rsid w:val="00921C3E"/>
    <w:rsid w:val="00925F59"/>
    <w:rsid w:val="00927F02"/>
    <w:rsid w:val="0093324C"/>
    <w:rsid w:val="009367CF"/>
    <w:rsid w:val="00936FBF"/>
    <w:rsid w:val="009370E9"/>
    <w:rsid w:val="0094092E"/>
    <w:rsid w:val="00941E92"/>
    <w:rsid w:val="0094400D"/>
    <w:rsid w:val="00944E3C"/>
    <w:rsid w:val="00945993"/>
    <w:rsid w:val="00950BB6"/>
    <w:rsid w:val="009510C9"/>
    <w:rsid w:val="009517BF"/>
    <w:rsid w:val="00954C80"/>
    <w:rsid w:val="009551FB"/>
    <w:rsid w:val="009563C1"/>
    <w:rsid w:val="00971CE5"/>
    <w:rsid w:val="00975985"/>
    <w:rsid w:val="00976057"/>
    <w:rsid w:val="009765F5"/>
    <w:rsid w:val="00981698"/>
    <w:rsid w:val="00982068"/>
    <w:rsid w:val="00984E97"/>
    <w:rsid w:val="009874D7"/>
    <w:rsid w:val="0099207D"/>
    <w:rsid w:val="009942F6"/>
    <w:rsid w:val="00994912"/>
    <w:rsid w:val="009A0FAD"/>
    <w:rsid w:val="009A2232"/>
    <w:rsid w:val="009A2DD0"/>
    <w:rsid w:val="009A2ECF"/>
    <w:rsid w:val="009A3813"/>
    <w:rsid w:val="009A584A"/>
    <w:rsid w:val="009A755D"/>
    <w:rsid w:val="009A7BCF"/>
    <w:rsid w:val="009B499C"/>
    <w:rsid w:val="009B5B18"/>
    <w:rsid w:val="009B6AED"/>
    <w:rsid w:val="009C2A7F"/>
    <w:rsid w:val="009C3FCC"/>
    <w:rsid w:val="009C53F3"/>
    <w:rsid w:val="009C7129"/>
    <w:rsid w:val="009D1C31"/>
    <w:rsid w:val="009E3198"/>
    <w:rsid w:val="009E49BE"/>
    <w:rsid w:val="009E57B6"/>
    <w:rsid w:val="009E6D64"/>
    <w:rsid w:val="009F069B"/>
    <w:rsid w:val="009F1BAB"/>
    <w:rsid w:val="009F3817"/>
    <w:rsid w:val="009F453D"/>
    <w:rsid w:val="009F73B6"/>
    <w:rsid w:val="009F7AD4"/>
    <w:rsid w:val="00A00A7B"/>
    <w:rsid w:val="00A05F6C"/>
    <w:rsid w:val="00A06471"/>
    <w:rsid w:val="00A11004"/>
    <w:rsid w:val="00A11295"/>
    <w:rsid w:val="00A11456"/>
    <w:rsid w:val="00A20110"/>
    <w:rsid w:val="00A21512"/>
    <w:rsid w:val="00A21D9A"/>
    <w:rsid w:val="00A2206B"/>
    <w:rsid w:val="00A265E3"/>
    <w:rsid w:val="00A26A31"/>
    <w:rsid w:val="00A33546"/>
    <w:rsid w:val="00A36A9C"/>
    <w:rsid w:val="00A4773F"/>
    <w:rsid w:val="00A501E9"/>
    <w:rsid w:val="00A52B02"/>
    <w:rsid w:val="00A530F5"/>
    <w:rsid w:val="00A53240"/>
    <w:rsid w:val="00A53345"/>
    <w:rsid w:val="00A57DF6"/>
    <w:rsid w:val="00A615B0"/>
    <w:rsid w:val="00A630FD"/>
    <w:rsid w:val="00A632AE"/>
    <w:rsid w:val="00A70898"/>
    <w:rsid w:val="00A73D28"/>
    <w:rsid w:val="00A7412B"/>
    <w:rsid w:val="00A746A3"/>
    <w:rsid w:val="00A752E3"/>
    <w:rsid w:val="00A76D37"/>
    <w:rsid w:val="00A76F6A"/>
    <w:rsid w:val="00A77929"/>
    <w:rsid w:val="00A80594"/>
    <w:rsid w:val="00A81AF5"/>
    <w:rsid w:val="00A82077"/>
    <w:rsid w:val="00A8375E"/>
    <w:rsid w:val="00A86598"/>
    <w:rsid w:val="00A878D2"/>
    <w:rsid w:val="00A87969"/>
    <w:rsid w:val="00A93B05"/>
    <w:rsid w:val="00A93F57"/>
    <w:rsid w:val="00A94C55"/>
    <w:rsid w:val="00A95D2E"/>
    <w:rsid w:val="00A962D3"/>
    <w:rsid w:val="00A96799"/>
    <w:rsid w:val="00A97049"/>
    <w:rsid w:val="00A97B31"/>
    <w:rsid w:val="00A97D95"/>
    <w:rsid w:val="00AA385A"/>
    <w:rsid w:val="00AA3D41"/>
    <w:rsid w:val="00AA7749"/>
    <w:rsid w:val="00AB0894"/>
    <w:rsid w:val="00AB3EBD"/>
    <w:rsid w:val="00AC3B61"/>
    <w:rsid w:val="00AC3EA2"/>
    <w:rsid w:val="00AC7023"/>
    <w:rsid w:val="00AC7201"/>
    <w:rsid w:val="00AD0EA9"/>
    <w:rsid w:val="00AD1CCA"/>
    <w:rsid w:val="00AD314D"/>
    <w:rsid w:val="00AD3257"/>
    <w:rsid w:val="00AD3C61"/>
    <w:rsid w:val="00AE028D"/>
    <w:rsid w:val="00AE1041"/>
    <w:rsid w:val="00AE28C0"/>
    <w:rsid w:val="00AE62C4"/>
    <w:rsid w:val="00AF264C"/>
    <w:rsid w:val="00AF3FF9"/>
    <w:rsid w:val="00B0106A"/>
    <w:rsid w:val="00B029EB"/>
    <w:rsid w:val="00B06365"/>
    <w:rsid w:val="00B1273B"/>
    <w:rsid w:val="00B12E3B"/>
    <w:rsid w:val="00B13BB6"/>
    <w:rsid w:val="00B13C32"/>
    <w:rsid w:val="00B13E37"/>
    <w:rsid w:val="00B13E80"/>
    <w:rsid w:val="00B165AA"/>
    <w:rsid w:val="00B25EC9"/>
    <w:rsid w:val="00B3096F"/>
    <w:rsid w:val="00B35C95"/>
    <w:rsid w:val="00B5169F"/>
    <w:rsid w:val="00B531C4"/>
    <w:rsid w:val="00B545CB"/>
    <w:rsid w:val="00B568AF"/>
    <w:rsid w:val="00B56E5E"/>
    <w:rsid w:val="00B6228F"/>
    <w:rsid w:val="00B63CDF"/>
    <w:rsid w:val="00B67791"/>
    <w:rsid w:val="00B67EA7"/>
    <w:rsid w:val="00B70440"/>
    <w:rsid w:val="00B72B02"/>
    <w:rsid w:val="00B7437A"/>
    <w:rsid w:val="00B747FC"/>
    <w:rsid w:val="00B77093"/>
    <w:rsid w:val="00B778BA"/>
    <w:rsid w:val="00B8204E"/>
    <w:rsid w:val="00B82C41"/>
    <w:rsid w:val="00B86CE0"/>
    <w:rsid w:val="00B901DF"/>
    <w:rsid w:val="00B90F9A"/>
    <w:rsid w:val="00B954EE"/>
    <w:rsid w:val="00B96A4A"/>
    <w:rsid w:val="00B96BC9"/>
    <w:rsid w:val="00B973B1"/>
    <w:rsid w:val="00B97870"/>
    <w:rsid w:val="00BA0256"/>
    <w:rsid w:val="00BA4264"/>
    <w:rsid w:val="00BA5AED"/>
    <w:rsid w:val="00BA6FEF"/>
    <w:rsid w:val="00BA77FC"/>
    <w:rsid w:val="00BB2217"/>
    <w:rsid w:val="00BB2769"/>
    <w:rsid w:val="00BB2EC7"/>
    <w:rsid w:val="00BB3DB1"/>
    <w:rsid w:val="00BB3E41"/>
    <w:rsid w:val="00BB5576"/>
    <w:rsid w:val="00BB7EF4"/>
    <w:rsid w:val="00BC2063"/>
    <w:rsid w:val="00BC3ABA"/>
    <w:rsid w:val="00BC4C4E"/>
    <w:rsid w:val="00BC5503"/>
    <w:rsid w:val="00BD363B"/>
    <w:rsid w:val="00BD7410"/>
    <w:rsid w:val="00BE1D3A"/>
    <w:rsid w:val="00BE1ED0"/>
    <w:rsid w:val="00BE56D7"/>
    <w:rsid w:val="00BF0188"/>
    <w:rsid w:val="00BF05FE"/>
    <w:rsid w:val="00BF0F8F"/>
    <w:rsid w:val="00BF63F5"/>
    <w:rsid w:val="00C006A8"/>
    <w:rsid w:val="00C0396F"/>
    <w:rsid w:val="00C066FC"/>
    <w:rsid w:val="00C076DE"/>
    <w:rsid w:val="00C10301"/>
    <w:rsid w:val="00C1079A"/>
    <w:rsid w:val="00C113AB"/>
    <w:rsid w:val="00C15DE9"/>
    <w:rsid w:val="00C21C67"/>
    <w:rsid w:val="00C244EA"/>
    <w:rsid w:val="00C26A00"/>
    <w:rsid w:val="00C3404A"/>
    <w:rsid w:val="00C34A6D"/>
    <w:rsid w:val="00C366B3"/>
    <w:rsid w:val="00C373E1"/>
    <w:rsid w:val="00C466DF"/>
    <w:rsid w:val="00C5401D"/>
    <w:rsid w:val="00C54ADF"/>
    <w:rsid w:val="00C5541A"/>
    <w:rsid w:val="00C57C55"/>
    <w:rsid w:val="00C60386"/>
    <w:rsid w:val="00C657D1"/>
    <w:rsid w:val="00C7226A"/>
    <w:rsid w:val="00C7395C"/>
    <w:rsid w:val="00C75F84"/>
    <w:rsid w:val="00C76ABA"/>
    <w:rsid w:val="00C76AF7"/>
    <w:rsid w:val="00C77D5F"/>
    <w:rsid w:val="00C77F47"/>
    <w:rsid w:val="00C805CC"/>
    <w:rsid w:val="00C809D1"/>
    <w:rsid w:val="00C81BAE"/>
    <w:rsid w:val="00C85F63"/>
    <w:rsid w:val="00C8608A"/>
    <w:rsid w:val="00C87038"/>
    <w:rsid w:val="00C90057"/>
    <w:rsid w:val="00C90D90"/>
    <w:rsid w:val="00C9130A"/>
    <w:rsid w:val="00CA229B"/>
    <w:rsid w:val="00CA40F6"/>
    <w:rsid w:val="00CA4668"/>
    <w:rsid w:val="00CB0442"/>
    <w:rsid w:val="00CB43A5"/>
    <w:rsid w:val="00CC1C8A"/>
    <w:rsid w:val="00CC5AD7"/>
    <w:rsid w:val="00CD0D9A"/>
    <w:rsid w:val="00CD2E3C"/>
    <w:rsid w:val="00CD66B0"/>
    <w:rsid w:val="00CE1D0E"/>
    <w:rsid w:val="00CE642B"/>
    <w:rsid w:val="00CF42FB"/>
    <w:rsid w:val="00CF5652"/>
    <w:rsid w:val="00CF60A3"/>
    <w:rsid w:val="00CF6B7C"/>
    <w:rsid w:val="00D018A8"/>
    <w:rsid w:val="00D03CEE"/>
    <w:rsid w:val="00D05A45"/>
    <w:rsid w:val="00D07ADB"/>
    <w:rsid w:val="00D107E4"/>
    <w:rsid w:val="00D11038"/>
    <w:rsid w:val="00D11241"/>
    <w:rsid w:val="00D15D06"/>
    <w:rsid w:val="00D16DED"/>
    <w:rsid w:val="00D17B99"/>
    <w:rsid w:val="00D251E4"/>
    <w:rsid w:val="00D26695"/>
    <w:rsid w:val="00D277C0"/>
    <w:rsid w:val="00D32EB0"/>
    <w:rsid w:val="00D32EF7"/>
    <w:rsid w:val="00D3364F"/>
    <w:rsid w:val="00D35A68"/>
    <w:rsid w:val="00D41E3C"/>
    <w:rsid w:val="00D41EF5"/>
    <w:rsid w:val="00D4225F"/>
    <w:rsid w:val="00D43AAC"/>
    <w:rsid w:val="00D43F97"/>
    <w:rsid w:val="00D46035"/>
    <w:rsid w:val="00D471E6"/>
    <w:rsid w:val="00D5131B"/>
    <w:rsid w:val="00D53525"/>
    <w:rsid w:val="00D53F8F"/>
    <w:rsid w:val="00D55F21"/>
    <w:rsid w:val="00D573F8"/>
    <w:rsid w:val="00D62BFF"/>
    <w:rsid w:val="00D6371B"/>
    <w:rsid w:val="00D65E7D"/>
    <w:rsid w:val="00D72D4E"/>
    <w:rsid w:val="00D7380A"/>
    <w:rsid w:val="00D73859"/>
    <w:rsid w:val="00D75A98"/>
    <w:rsid w:val="00D832EA"/>
    <w:rsid w:val="00D844BC"/>
    <w:rsid w:val="00D90805"/>
    <w:rsid w:val="00D908BE"/>
    <w:rsid w:val="00D95090"/>
    <w:rsid w:val="00D9517E"/>
    <w:rsid w:val="00D95F03"/>
    <w:rsid w:val="00D96120"/>
    <w:rsid w:val="00D9766E"/>
    <w:rsid w:val="00DA02D6"/>
    <w:rsid w:val="00DA0CE4"/>
    <w:rsid w:val="00DB2ABC"/>
    <w:rsid w:val="00DB3D48"/>
    <w:rsid w:val="00DB5B33"/>
    <w:rsid w:val="00DB72D4"/>
    <w:rsid w:val="00DC1080"/>
    <w:rsid w:val="00DD01B9"/>
    <w:rsid w:val="00DD0E94"/>
    <w:rsid w:val="00DD1976"/>
    <w:rsid w:val="00DD19B0"/>
    <w:rsid w:val="00DD2F2B"/>
    <w:rsid w:val="00DD69A3"/>
    <w:rsid w:val="00DE137A"/>
    <w:rsid w:val="00DE5C3E"/>
    <w:rsid w:val="00DE7102"/>
    <w:rsid w:val="00DF0682"/>
    <w:rsid w:val="00DF0931"/>
    <w:rsid w:val="00DF176E"/>
    <w:rsid w:val="00DF1D87"/>
    <w:rsid w:val="00DF1DE7"/>
    <w:rsid w:val="00DF56FA"/>
    <w:rsid w:val="00DF5814"/>
    <w:rsid w:val="00E0060E"/>
    <w:rsid w:val="00E0133E"/>
    <w:rsid w:val="00E032DF"/>
    <w:rsid w:val="00E03738"/>
    <w:rsid w:val="00E068D4"/>
    <w:rsid w:val="00E07033"/>
    <w:rsid w:val="00E078A6"/>
    <w:rsid w:val="00E07CD0"/>
    <w:rsid w:val="00E10142"/>
    <w:rsid w:val="00E10330"/>
    <w:rsid w:val="00E13A0D"/>
    <w:rsid w:val="00E13ED3"/>
    <w:rsid w:val="00E14B0A"/>
    <w:rsid w:val="00E150EB"/>
    <w:rsid w:val="00E1616B"/>
    <w:rsid w:val="00E1621B"/>
    <w:rsid w:val="00E16D5A"/>
    <w:rsid w:val="00E16F33"/>
    <w:rsid w:val="00E207AE"/>
    <w:rsid w:val="00E23AD8"/>
    <w:rsid w:val="00E24EAB"/>
    <w:rsid w:val="00E27BE3"/>
    <w:rsid w:val="00E31416"/>
    <w:rsid w:val="00E317F7"/>
    <w:rsid w:val="00E3275B"/>
    <w:rsid w:val="00E32CFB"/>
    <w:rsid w:val="00E32E55"/>
    <w:rsid w:val="00E35318"/>
    <w:rsid w:val="00E361C3"/>
    <w:rsid w:val="00E40CE1"/>
    <w:rsid w:val="00E44F57"/>
    <w:rsid w:val="00E476EE"/>
    <w:rsid w:val="00E502B5"/>
    <w:rsid w:val="00E511E4"/>
    <w:rsid w:val="00E523BE"/>
    <w:rsid w:val="00E52AED"/>
    <w:rsid w:val="00E55A35"/>
    <w:rsid w:val="00E6049D"/>
    <w:rsid w:val="00E6588C"/>
    <w:rsid w:val="00E66859"/>
    <w:rsid w:val="00E7165E"/>
    <w:rsid w:val="00E7253C"/>
    <w:rsid w:val="00E72E5D"/>
    <w:rsid w:val="00E74436"/>
    <w:rsid w:val="00E77E78"/>
    <w:rsid w:val="00E82AC9"/>
    <w:rsid w:val="00E85529"/>
    <w:rsid w:val="00E86F93"/>
    <w:rsid w:val="00E90A4C"/>
    <w:rsid w:val="00E912A5"/>
    <w:rsid w:val="00E93166"/>
    <w:rsid w:val="00E93D43"/>
    <w:rsid w:val="00E9622B"/>
    <w:rsid w:val="00EA05D1"/>
    <w:rsid w:val="00EA402C"/>
    <w:rsid w:val="00EA5035"/>
    <w:rsid w:val="00EA7964"/>
    <w:rsid w:val="00EB1412"/>
    <w:rsid w:val="00EB2328"/>
    <w:rsid w:val="00EB68C8"/>
    <w:rsid w:val="00EC009D"/>
    <w:rsid w:val="00EC0FAD"/>
    <w:rsid w:val="00EC4B8D"/>
    <w:rsid w:val="00EC626A"/>
    <w:rsid w:val="00EC6605"/>
    <w:rsid w:val="00EC6FA4"/>
    <w:rsid w:val="00EC7A15"/>
    <w:rsid w:val="00ED1B67"/>
    <w:rsid w:val="00ED3952"/>
    <w:rsid w:val="00ED4AA7"/>
    <w:rsid w:val="00ED58A8"/>
    <w:rsid w:val="00ED7AC1"/>
    <w:rsid w:val="00EE0AF5"/>
    <w:rsid w:val="00EE1FEE"/>
    <w:rsid w:val="00EE207D"/>
    <w:rsid w:val="00EE28B1"/>
    <w:rsid w:val="00EF3150"/>
    <w:rsid w:val="00EF659A"/>
    <w:rsid w:val="00F0076F"/>
    <w:rsid w:val="00F00EBD"/>
    <w:rsid w:val="00F02462"/>
    <w:rsid w:val="00F024B0"/>
    <w:rsid w:val="00F04FF5"/>
    <w:rsid w:val="00F05A4D"/>
    <w:rsid w:val="00F06C57"/>
    <w:rsid w:val="00F10B6E"/>
    <w:rsid w:val="00F20F0C"/>
    <w:rsid w:val="00F21F84"/>
    <w:rsid w:val="00F22C11"/>
    <w:rsid w:val="00F232FD"/>
    <w:rsid w:val="00F27E29"/>
    <w:rsid w:val="00F348C9"/>
    <w:rsid w:val="00F34ACC"/>
    <w:rsid w:val="00F34FE3"/>
    <w:rsid w:val="00F36AB5"/>
    <w:rsid w:val="00F41BF4"/>
    <w:rsid w:val="00F441A2"/>
    <w:rsid w:val="00F458D7"/>
    <w:rsid w:val="00F50BD5"/>
    <w:rsid w:val="00F52327"/>
    <w:rsid w:val="00F54B8B"/>
    <w:rsid w:val="00F645B1"/>
    <w:rsid w:val="00F65A3D"/>
    <w:rsid w:val="00F66F1C"/>
    <w:rsid w:val="00F67032"/>
    <w:rsid w:val="00F7179F"/>
    <w:rsid w:val="00F765BE"/>
    <w:rsid w:val="00F7778F"/>
    <w:rsid w:val="00F80DE2"/>
    <w:rsid w:val="00F82268"/>
    <w:rsid w:val="00F83A07"/>
    <w:rsid w:val="00F86D1F"/>
    <w:rsid w:val="00F91BF9"/>
    <w:rsid w:val="00F9265D"/>
    <w:rsid w:val="00F97A74"/>
    <w:rsid w:val="00FA5C24"/>
    <w:rsid w:val="00FA6B32"/>
    <w:rsid w:val="00FA7357"/>
    <w:rsid w:val="00FB3E25"/>
    <w:rsid w:val="00FB6FFB"/>
    <w:rsid w:val="00FC5517"/>
    <w:rsid w:val="00FC6CCC"/>
    <w:rsid w:val="00FC6F17"/>
    <w:rsid w:val="00FD614E"/>
    <w:rsid w:val="00FD67EB"/>
    <w:rsid w:val="00FD6E93"/>
    <w:rsid w:val="00FE1873"/>
    <w:rsid w:val="00FE31D0"/>
    <w:rsid w:val="00FE32B2"/>
    <w:rsid w:val="00FE372B"/>
    <w:rsid w:val="00FE3F9B"/>
    <w:rsid w:val="00FE7CF3"/>
    <w:rsid w:val="00FF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4C23047B"/>
  <w15:docId w15:val="{F3ED7523-9BEF-4E72-BCE1-D32745B5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MS Serif" w:eastAsia="Times New Roman" w:hAnsi="MS Serif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7FFE"/>
    <w:rPr>
      <w:rFonts w:ascii="Calibri" w:hAnsi="Calibri"/>
      <w:sz w:val="22"/>
      <w:lang w:val="en-US" w:eastAsia="de-DE"/>
    </w:rPr>
  </w:style>
  <w:style w:type="paragraph" w:styleId="Heading1">
    <w:name w:val="heading 1"/>
    <w:basedOn w:val="Normal"/>
    <w:next w:val="Normal"/>
    <w:qFormat/>
    <w:rsid w:val="008C4502"/>
    <w:pPr>
      <w:numPr>
        <w:numId w:val="1"/>
      </w:numPr>
      <w:spacing w:before="24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A501E9"/>
    <w:pPr>
      <w:numPr>
        <w:ilvl w:val="1"/>
        <w:numId w:val="1"/>
      </w:numPr>
      <w:spacing w:before="120"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Indent"/>
    <w:qFormat/>
    <w:rsid w:val="00242866"/>
    <w:pPr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FE3F9B"/>
    <w:pPr>
      <w:numPr>
        <w:ilvl w:val="3"/>
        <w:numId w:val="1"/>
      </w:numPr>
      <w:outlineLvl w:val="3"/>
    </w:pPr>
    <w:rPr>
      <w:b/>
      <w:sz w:val="28"/>
      <w:u w:val="single"/>
    </w:rPr>
  </w:style>
  <w:style w:type="paragraph" w:styleId="Heading5">
    <w:name w:val="heading 5"/>
    <w:basedOn w:val="Normal"/>
    <w:next w:val="NormalIndent"/>
    <w:qFormat/>
    <w:rsid w:val="00655EDB"/>
    <w:pPr>
      <w:numPr>
        <w:ilvl w:val="4"/>
        <w:numId w:val="1"/>
      </w:numPr>
      <w:outlineLvl w:val="4"/>
    </w:pPr>
    <w:rPr>
      <w:rFonts w:ascii="MS Serif" w:hAnsi="MS Serif"/>
      <w:b/>
      <w:sz w:val="20"/>
    </w:rPr>
  </w:style>
  <w:style w:type="paragraph" w:styleId="Heading6">
    <w:name w:val="heading 6"/>
    <w:basedOn w:val="Normal"/>
    <w:next w:val="NormalIndent"/>
    <w:qFormat/>
    <w:rsid w:val="00655EDB"/>
    <w:pPr>
      <w:numPr>
        <w:ilvl w:val="5"/>
        <w:numId w:val="1"/>
      </w:numPr>
      <w:outlineLvl w:val="5"/>
    </w:pPr>
    <w:rPr>
      <w:rFonts w:ascii="MS Serif" w:hAnsi="MS Serif"/>
      <w:sz w:val="20"/>
      <w:u w:val="single"/>
    </w:rPr>
  </w:style>
  <w:style w:type="paragraph" w:styleId="Heading7">
    <w:name w:val="heading 7"/>
    <w:basedOn w:val="Normal"/>
    <w:next w:val="NormalIndent"/>
    <w:qFormat/>
    <w:rsid w:val="00655EDB"/>
    <w:pPr>
      <w:numPr>
        <w:ilvl w:val="6"/>
        <w:numId w:val="1"/>
      </w:numPr>
      <w:outlineLvl w:val="6"/>
    </w:pPr>
    <w:rPr>
      <w:rFonts w:ascii="MS Serif" w:hAnsi="MS Serif"/>
      <w:i/>
      <w:sz w:val="20"/>
    </w:rPr>
  </w:style>
  <w:style w:type="paragraph" w:styleId="Heading8">
    <w:name w:val="heading 8"/>
    <w:basedOn w:val="Normal"/>
    <w:next w:val="NormalIndent"/>
    <w:qFormat/>
    <w:rsid w:val="00655EDB"/>
    <w:pPr>
      <w:numPr>
        <w:ilvl w:val="7"/>
        <w:numId w:val="1"/>
      </w:numPr>
      <w:outlineLvl w:val="7"/>
    </w:pPr>
    <w:rPr>
      <w:rFonts w:ascii="MS Serif" w:hAnsi="MS Serif"/>
      <w:i/>
      <w:sz w:val="20"/>
    </w:rPr>
  </w:style>
  <w:style w:type="paragraph" w:styleId="Heading9">
    <w:name w:val="heading 9"/>
    <w:basedOn w:val="Normal"/>
    <w:next w:val="NormalIndent"/>
    <w:qFormat/>
    <w:rsid w:val="00655EDB"/>
    <w:pPr>
      <w:numPr>
        <w:ilvl w:val="8"/>
        <w:numId w:val="1"/>
      </w:numPr>
      <w:outlineLvl w:val="8"/>
    </w:pPr>
    <w:rPr>
      <w:rFonts w:ascii="MS Serif" w:hAnsi="MS Serif"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rsid w:val="00655EDB"/>
    <w:pPr>
      <w:ind w:left="708"/>
    </w:pPr>
  </w:style>
  <w:style w:type="paragraph" w:styleId="Footer">
    <w:name w:val="footer"/>
    <w:basedOn w:val="Normal"/>
    <w:rsid w:val="00655EDB"/>
    <w:pPr>
      <w:tabs>
        <w:tab w:val="center" w:pos="4819"/>
        <w:tab w:val="right" w:pos="9071"/>
      </w:tabs>
    </w:pPr>
  </w:style>
  <w:style w:type="paragraph" w:styleId="Header">
    <w:name w:val="header"/>
    <w:basedOn w:val="Normal"/>
    <w:rsid w:val="00655EDB"/>
    <w:pPr>
      <w:tabs>
        <w:tab w:val="center" w:pos="4819"/>
        <w:tab w:val="right" w:pos="9071"/>
      </w:tabs>
    </w:pPr>
  </w:style>
  <w:style w:type="character" w:styleId="FootnoteReference">
    <w:name w:val="footnote reference"/>
    <w:basedOn w:val="DefaultParagraphFont"/>
    <w:semiHidden/>
    <w:rsid w:val="00655EDB"/>
    <w:rPr>
      <w:position w:val="6"/>
      <w:sz w:val="16"/>
    </w:rPr>
  </w:style>
  <w:style w:type="paragraph" w:styleId="FootnoteText">
    <w:name w:val="footnote text"/>
    <w:basedOn w:val="Normal"/>
    <w:semiHidden/>
    <w:rsid w:val="00655EDB"/>
    <w:rPr>
      <w:sz w:val="20"/>
    </w:rPr>
  </w:style>
  <w:style w:type="paragraph" w:styleId="MessageHeader">
    <w:name w:val="Message Header"/>
    <w:basedOn w:val="BodyText"/>
    <w:rsid w:val="00655EDB"/>
    <w:pPr>
      <w:keepLines/>
      <w:tabs>
        <w:tab w:val="left" w:pos="3600"/>
        <w:tab w:val="left" w:pos="4680"/>
      </w:tabs>
      <w:spacing w:after="240"/>
      <w:ind w:left="1080" w:hanging="1080"/>
    </w:pPr>
    <w:rPr>
      <w:rFonts w:ascii="Arial" w:hAnsi="Arial"/>
      <w:sz w:val="20"/>
    </w:rPr>
  </w:style>
  <w:style w:type="paragraph" w:customStyle="1" w:styleId="Bezeichnung">
    <w:name w:val="Bezeichnung"/>
    <w:basedOn w:val="Normal"/>
    <w:rsid w:val="00655EDB"/>
    <w:pPr>
      <w:keepNext/>
      <w:keepLines/>
      <w:spacing w:before="240" w:after="360"/>
    </w:pPr>
    <w:rPr>
      <w:b/>
      <w:kern w:val="28"/>
      <w:sz w:val="36"/>
    </w:rPr>
  </w:style>
  <w:style w:type="paragraph" w:customStyle="1" w:styleId="Seitenanzahl">
    <w:name w:val="Seitenanzahl"/>
    <w:basedOn w:val="BodyText"/>
    <w:rsid w:val="00655EDB"/>
    <w:pPr>
      <w:spacing w:after="0"/>
    </w:pPr>
    <w:rPr>
      <w:rFonts w:ascii="Arial" w:hAnsi="Arial"/>
      <w:b/>
      <w:sz w:val="20"/>
    </w:rPr>
  </w:style>
  <w:style w:type="paragraph" w:customStyle="1" w:styleId="NachrichtenkopfAnfang">
    <w:name w:val="Nachrichtenkopf Anfang"/>
    <w:basedOn w:val="MessageHeader"/>
    <w:next w:val="MessageHeader"/>
    <w:rsid w:val="00655EDB"/>
    <w:pPr>
      <w:spacing w:before="120"/>
    </w:pPr>
  </w:style>
  <w:style w:type="character" w:customStyle="1" w:styleId="Memokopf-Element">
    <w:name w:val="Memokopf-Element"/>
    <w:rsid w:val="00655EDB"/>
    <w:rPr>
      <w:rFonts w:ascii="Arial" w:hAnsi="Arial"/>
      <w:b/>
      <w:caps/>
      <w:sz w:val="18"/>
    </w:rPr>
  </w:style>
  <w:style w:type="paragraph" w:customStyle="1" w:styleId="NachrichtenkopfEnde">
    <w:name w:val="Nachrichtenkopf Ende"/>
    <w:basedOn w:val="MessageHeader"/>
    <w:next w:val="BodyText"/>
    <w:rsid w:val="00655EDB"/>
    <w:pPr>
      <w:spacing w:after="360"/>
    </w:pPr>
  </w:style>
  <w:style w:type="paragraph" w:styleId="BodyText">
    <w:name w:val="Body Text"/>
    <w:basedOn w:val="Normal"/>
    <w:rsid w:val="00655EDB"/>
    <w:pPr>
      <w:spacing w:after="120"/>
    </w:pPr>
  </w:style>
  <w:style w:type="character" w:styleId="Hyperlink">
    <w:name w:val="Hyperlink"/>
    <w:basedOn w:val="DefaultParagraphFont"/>
    <w:uiPriority w:val="99"/>
    <w:rsid w:val="00655EDB"/>
    <w:rPr>
      <w:color w:val="0000FF"/>
      <w:u w:val="single"/>
    </w:rPr>
  </w:style>
  <w:style w:type="character" w:styleId="PageNumber">
    <w:name w:val="page number"/>
    <w:basedOn w:val="DefaultParagraphFont"/>
    <w:rsid w:val="00655EDB"/>
  </w:style>
  <w:style w:type="paragraph" w:styleId="TOC1">
    <w:name w:val="toc 1"/>
    <w:basedOn w:val="Normal"/>
    <w:next w:val="Normal"/>
    <w:autoRedefine/>
    <w:uiPriority w:val="39"/>
    <w:rsid w:val="00016C9F"/>
    <w:pPr>
      <w:tabs>
        <w:tab w:val="left" w:pos="440"/>
        <w:tab w:val="right" w:leader="dot" w:pos="9629"/>
      </w:tabs>
      <w:spacing w:before="120"/>
    </w:pPr>
    <w:rPr>
      <w:b/>
      <w:bCs/>
      <w:i/>
      <w:iCs/>
      <w:sz w:val="24"/>
      <w:szCs w:val="24"/>
    </w:rPr>
  </w:style>
  <w:style w:type="table" w:styleId="TableGrid">
    <w:name w:val="Table Grid"/>
    <w:basedOn w:val="TableNormal"/>
    <w:rsid w:val="00275B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E82AC9"/>
    <w:pPr>
      <w:spacing w:before="120"/>
      <w:ind w:left="220"/>
    </w:pPr>
    <w:rPr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rsid w:val="00BB3E41"/>
    <w:pPr>
      <w:ind w:left="440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E82AC9"/>
    <w:pPr>
      <w:ind w:left="66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E82AC9"/>
    <w:pPr>
      <w:ind w:left="88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E82AC9"/>
    <w:pPr>
      <w:ind w:left="11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E82AC9"/>
    <w:pPr>
      <w:ind w:left="132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E82AC9"/>
    <w:pPr>
      <w:ind w:left="154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E82AC9"/>
    <w:pPr>
      <w:ind w:left="1760"/>
    </w:pPr>
    <w:rPr>
      <w:sz w:val="20"/>
    </w:rPr>
  </w:style>
  <w:style w:type="paragraph" w:styleId="BalloonText">
    <w:name w:val="Balloon Text"/>
    <w:basedOn w:val="Normal"/>
    <w:semiHidden/>
    <w:rsid w:val="00AA385A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12 pt"/>
    <w:basedOn w:val="Heading2"/>
    <w:rsid w:val="00982068"/>
    <w:pPr>
      <w:numPr>
        <w:ilvl w:val="0"/>
        <w:numId w:val="0"/>
      </w:numPr>
      <w:ind w:left="2836"/>
    </w:pPr>
    <w:rPr>
      <w:b w:val="0"/>
    </w:rPr>
  </w:style>
  <w:style w:type="paragraph" w:customStyle="1" w:styleId="NormalNewsGothicMT">
    <w:name w:val="Normal + News Gothic MT"/>
    <w:aliases w:val="14 pt,Bold,Small caps,Expanded by  0,6 pt"/>
    <w:basedOn w:val="Normal"/>
    <w:rsid w:val="005D6896"/>
    <w:pPr>
      <w:framePr w:hSpace="141" w:wrap="around" w:vAnchor="text" w:hAnchor="margin" w:xAlign="right" w:y="800"/>
      <w:suppressOverlap/>
    </w:pPr>
    <w:rPr>
      <w:rFonts w:ascii="News Gothic MT" w:hAnsi="News Gothic MT"/>
      <w:b/>
      <w:smallCaps/>
      <w:spacing w:val="12"/>
      <w:sz w:val="28"/>
      <w:szCs w:val="28"/>
    </w:rPr>
  </w:style>
  <w:style w:type="character" w:styleId="FollowedHyperlink">
    <w:name w:val="FollowedHyperlink"/>
    <w:basedOn w:val="DefaultParagraphFont"/>
    <w:rsid w:val="00A8207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FE3F9B"/>
    <w:pPr>
      <w:spacing w:after="200" w:line="276" w:lineRule="auto"/>
      <w:ind w:left="720"/>
      <w:contextualSpacing/>
    </w:pPr>
    <w:rPr>
      <w:rFonts w:eastAsia="Calibri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75B5"/>
    <w:pPr>
      <w:keepNext/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olor w:val="365F91"/>
      <w:szCs w:val="28"/>
      <w:lang w:eastAsia="en-US"/>
    </w:rPr>
  </w:style>
  <w:style w:type="paragraph" w:customStyle="1" w:styleId="pb1body1">
    <w:name w:val="pb1_body1"/>
    <w:basedOn w:val="Normal"/>
    <w:rsid w:val="009F069B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4C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30"/>
      <w:szCs w:val="3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4C40"/>
    <w:rPr>
      <w:rFonts w:ascii="Courier New" w:hAnsi="Courier New" w:cs="Courier New"/>
      <w:sz w:val="30"/>
      <w:szCs w:val="30"/>
      <w:lang w:val="en-US" w:eastAsia="en-US"/>
    </w:rPr>
  </w:style>
  <w:style w:type="character" w:styleId="Strong">
    <w:name w:val="Strong"/>
    <w:basedOn w:val="DefaultParagraphFont"/>
    <w:qFormat/>
    <w:rsid w:val="009A7BCF"/>
    <w:rPr>
      <w:b/>
      <w:bCs/>
    </w:rPr>
  </w:style>
  <w:style w:type="table" w:styleId="ListTable4-Accent1">
    <w:name w:val="List Table 4 Accent 1"/>
    <w:basedOn w:val="TableNormal"/>
    <w:uiPriority w:val="49"/>
    <w:rsid w:val="00886D9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43F97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A93B05"/>
    <w:rPr>
      <w:i/>
      <w:iCs/>
    </w:rPr>
  </w:style>
  <w:style w:type="paragraph" w:styleId="NoSpacing">
    <w:name w:val="No Spacing"/>
    <w:uiPriority w:val="1"/>
    <w:qFormat/>
    <w:rsid w:val="00016DE9"/>
    <w:rPr>
      <w:rFonts w:ascii="Calibri" w:hAnsi="Calibri"/>
      <w:sz w:val="22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90343">
          <w:marLeft w:val="0"/>
          <w:marRight w:val="527"/>
          <w:marTop w:val="28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325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1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704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9456">
                  <w:marLeft w:val="176"/>
                  <w:marRight w:val="17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9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0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9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5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1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7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3139">
          <w:marLeft w:val="0"/>
          <w:marRight w:val="428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3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5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0431">
          <w:marLeft w:val="0"/>
          <w:marRight w:val="45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755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8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20834">
          <w:marLeft w:val="0"/>
          <w:marRight w:val="428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3926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44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16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1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52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7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7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29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64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83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0283">
          <w:marLeft w:val="0"/>
          <w:marRight w:val="45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701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7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3909">
          <w:marLeft w:val="0"/>
          <w:marRight w:val="45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19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mfaselfservice.harman.com/" TargetMode="Externa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lates\harman%20becker\doc_A4_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91C22AEA0CDB4F96C53509A52D52FD" ma:contentTypeVersion="11" ma:contentTypeDescription="Create a new document." ma:contentTypeScope="" ma:versionID="4ff55cb0b3e2ec63407699295038280f">
  <xsd:schema xmlns:xsd="http://www.w3.org/2001/XMLSchema" xmlns:xs="http://www.w3.org/2001/XMLSchema" xmlns:p="http://schemas.microsoft.com/office/2006/metadata/properties" xmlns:ns3="9b3e411f-2076-4648-8019-a5654017f35a" xmlns:ns4="1cd92912-7874-4bcd-a767-65a878df878e" targetNamespace="http://schemas.microsoft.com/office/2006/metadata/properties" ma:root="true" ma:fieldsID="235e4c653ee6dc0b94fbd54291b58600" ns3:_="" ns4:_="">
    <xsd:import namespace="9b3e411f-2076-4648-8019-a5654017f35a"/>
    <xsd:import namespace="1cd92912-7874-4bcd-a767-65a878df878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e411f-2076-4648-8019-a5654017f35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92912-7874-4bcd-a767-65a878df87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22338-A868-4E20-82C0-90262A5A2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3e411f-2076-4648-8019-a5654017f35a"/>
    <ds:schemaRef ds:uri="1cd92912-7874-4bcd-a767-65a878df87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FBDC69-98C1-42B5-9D0D-A3F4D9DC33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3E4120-C00F-47F0-B737-023B2C660F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AA5A40-FDC5-4C60-BB86-3EBA865B0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doc_A4_head.dot</Template>
  <TotalTime>206</TotalTime>
  <Pages>7</Pages>
  <Words>696</Words>
  <Characters>4691</Characters>
  <Application>Microsoft Office Word</Application>
  <DocSecurity>0</DocSecurity>
  <Lines>39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Harman International Naming Convention</vt:lpstr>
      <vt:lpstr>Naming Convention of Harman/Becker Automotive Systems</vt:lpstr>
    </vt:vector>
  </TitlesOfParts>
  <Company>Harman/Becker Automotive Systems GmbH</Company>
  <LinksUpToDate>false</LinksUpToDate>
  <CharactersWithSpaces>5377</CharactersWithSpaces>
  <SharedDoc>false</SharedDoc>
  <HLinks>
    <vt:vector size="264" baseType="variant">
      <vt:variant>
        <vt:i4>1769521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_Toc282762715</vt:lpwstr>
      </vt:variant>
      <vt:variant>
        <vt:i4>1769521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_Toc282762714</vt:lpwstr>
      </vt:variant>
      <vt:variant>
        <vt:i4>1769521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_Toc282762713</vt:lpwstr>
      </vt:variant>
      <vt:variant>
        <vt:i4>1769521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_Toc282762712</vt:lpwstr>
      </vt:variant>
      <vt:variant>
        <vt:i4>1769521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_Toc282762711</vt:lpwstr>
      </vt:variant>
      <vt:variant>
        <vt:i4>1769521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_Toc282762710</vt:lpwstr>
      </vt:variant>
      <vt:variant>
        <vt:i4>1703985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_Toc282762709</vt:lpwstr>
      </vt:variant>
      <vt:variant>
        <vt:i4>1703985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_Toc282762708</vt:lpwstr>
      </vt:variant>
      <vt:variant>
        <vt:i4>1703985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_Toc282762707</vt:lpwstr>
      </vt:variant>
      <vt:variant>
        <vt:i4>1703985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_Toc282762706</vt:lpwstr>
      </vt:variant>
      <vt:variant>
        <vt:i4>1703985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_Toc282762705</vt:lpwstr>
      </vt:variant>
      <vt:variant>
        <vt:i4>1703985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_Toc282762704</vt:lpwstr>
      </vt:variant>
      <vt:variant>
        <vt:i4>1703985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_Toc282762703</vt:lpwstr>
      </vt:variant>
      <vt:variant>
        <vt:i4>1703985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_Toc282762702</vt:lpwstr>
      </vt:variant>
      <vt:variant>
        <vt:i4>1703985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_Toc282762701</vt:lpwstr>
      </vt:variant>
      <vt:variant>
        <vt:i4>1703985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_Toc282762700</vt:lpwstr>
      </vt:variant>
      <vt:variant>
        <vt:i4>1245232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_Toc282762699</vt:lpwstr>
      </vt:variant>
      <vt:variant>
        <vt:i4>1245232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_Toc282762698</vt:lpwstr>
      </vt:variant>
      <vt:variant>
        <vt:i4>1245232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_Toc282762697</vt:lpwstr>
      </vt:variant>
      <vt:variant>
        <vt:i4>1245232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_Toc282762696</vt:lpwstr>
      </vt:variant>
      <vt:variant>
        <vt:i4>1245232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_Toc282762695</vt:lpwstr>
      </vt:variant>
      <vt:variant>
        <vt:i4>1245232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_Toc282762694</vt:lpwstr>
      </vt:variant>
      <vt:variant>
        <vt:i4>1245232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_Toc282762693</vt:lpwstr>
      </vt:variant>
      <vt:variant>
        <vt:i4>1245232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_Toc282762692</vt:lpwstr>
      </vt:variant>
      <vt:variant>
        <vt:i4>1245232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_Toc282762691</vt:lpwstr>
      </vt:variant>
      <vt:variant>
        <vt:i4>1245232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_Toc282762690</vt:lpwstr>
      </vt:variant>
      <vt:variant>
        <vt:i4>1179696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_Toc282762689</vt:lpwstr>
      </vt:variant>
      <vt:variant>
        <vt:i4>1179696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_Toc282762688</vt:lpwstr>
      </vt:variant>
      <vt:variant>
        <vt:i4>1179696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_Toc282762687</vt:lpwstr>
      </vt:variant>
      <vt:variant>
        <vt:i4>1179696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_Toc282762686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_Toc282762685</vt:lpwstr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_Toc282762684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_Toc282762683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_Toc282762682</vt:lpwstr>
      </vt:variant>
      <vt:variant>
        <vt:i4>1179696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_Toc282762681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_Toc282762680</vt:lpwstr>
      </vt:variant>
      <vt:variant>
        <vt:i4>1900592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_Toc282762679</vt:lpwstr>
      </vt:variant>
      <vt:variant>
        <vt:i4>1900592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_Toc282762678</vt:lpwstr>
      </vt:variant>
      <vt:variant>
        <vt:i4>1900592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_Toc282762677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_Toc282762676</vt:lpwstr>
      </vt:variant>
      <vt:variant>
        <vt:i4>1900592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_Toc282762675</vt:lpwstr>
      </vt:variant>
      <vt:variant>
        <vt:i4>1900592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_Toc282762674</vt:lpwstr>
      </vt:variant>
      <vt:variant>
        <vt:i4>1900592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_Toc282762673</vt:lpwstr>
      </vt:variant>
      <vt:variant>
        <vt:i4>1900592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_Toc282762672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Harman International Naming Convention</dc:title>
  <dc:subject>Naming Convention</dc:subject>
  <dc:creator>Oliver Thews</dc:creator>
  <cp:keywords>Computer, Network, Naming Convention</cp:keywords>
  <cp:lastModifiedBy>Witkowski, Piotr</cp:lastModifiedBy>
  <cp:revision>90</cp:revision>
  <cp:lastPrinted>2016-02-01T16:11:00Z</cp:lastPrinted>
  <dcterms:created xsi:type="dcterms:W3CDTF">2020-04-01T20:54:00Z</dcterms:created>
  <dcterms:modified xsi:type="dcterms:W3CDTF">2021-08-20T17:16:00Z</dcterms:modified>
  <cp:category>Computer, Network, Naming Convention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0">
    <vt:lpwstr>General</vt:lpwstr>
  </property>
  <property fmtid="{D5CDD505-2E9C-101B-9397-08002B2CF9AE}" pid="3" name="_NewReviewCycle">
    <vt:lpwstr/>
  </property>
  <property fmtid="{D5CDD505-2E9C-101B-9397-08002B2CF9AE}" pid="4" name="Description0">
    <vt:lpwstr>Harman International Naming Convention</vt:lpwstr>
  </property>
  <property fmtid="{D5CDD505-2E9C-101B-9397-08002B2CF9AE}" pid="5" name="ContentTypeId">
    <vt:lpwstr>0x0101002E91C22AEA0CDB4F96C53509A52D52FD</vt:lpwstr>
  </property>
</Properties>
</file>